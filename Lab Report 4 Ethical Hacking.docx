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388415555"/>
        <w:docPartObj>
          <w:docPartGallery w:val="Cover Pages"/>
          <w:docPartUnique/>
        </w:docPartObj>
      </w:sdtPr>
      <w:sdtContent>
        <w:p w14:paraId="217A2792" w14:textId="74742F3A" w:rsidR="00BF0268" w:rsidRDefault="00000000">
          <w:pPr>
            <w:pStyle w:val="Logo"/>
          </w:pPr>
          <w:sdt>
            <w:sdtPr>
              <w:alias w:val="Click icon at right to replace logo"/>
              <w:tag w:val="Click icon at right to replace logo"/>
              <w:id w:val="-2090688503"/>
              <w:showingPlcHdr/>
              <w:picture/>
            </w:sdtPr>
            <w:sdtContent>
              <w:r w:rsidR="00B66D0D">
                <w:rPr>
                  <w:noProof/>
                </w:rPr>
                <w:drawing>
                  <wp:inline distT="0" distB="0" distL="0" distR="0" wp14:anchorId="74E42393" wp14:editId="33392132">
                    <wp:extent cx="609600" cy="609600"/>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noChangeArrowheads="1"/>
                            </pic:cNvPicPr>
                          </pic:nvPicPr>
                          <pic:blipFill>
                            <a:blip r:embed="rId10"/>
                            <a:stretch>
                              <a:fillRect/>
                            </a:stretch>
                          </pic:blipFill>
                          <pic:spPr bwMode="auto">
                            <a:xfrm>
                              <a:off x="0" y="0"/>
                              <a:ext cx="609600" cy="609600"/>
                            </a:xfrm>
                            <a:prstGeom prst="rect">
                              <a:avLst/>
                            </a:prstGeom>
                            <a:noFill/>
                            <a:ln>
                              <a:noFill/>
                            </a:ln>
                          </pic:spPr>
                        </pic:pic>
                      </a:graphicData>
                    </a:graphic>
                  </wp:inline>
                </w:drawing>
              </w:r>
            </w:sdtContent>
          </w:sdt>
          <w:r w:rsidR="00AE3E01">
            <w:rPr>
              <w:noProof/>
              <w:lang w:eastAsia="en-US"/>
            </w:rPr>
            <mc:AlternateContent>
              <mc:Choice Requires="wps">
                <w:drawing>
                  <wp:anchor distT="0" distB="0" distL="114300" distR="114300" simplePos="0" relativeHeight="251659264" behindDoc="0" locked="0" layoutInCell="1" allowOverlap="1" wp14:anchorId="46950FFB" wp14:editId="23ABF76A">
                    <wp:simplePos x="0" y="0"/>
                    <wp:positionH relativeFrom="margin">
                      <wp:align>left</wp:align>
                    </wp:positionH>
                    <wp:positionV relativeFrom="margin">
                      <wp:align>center</wp:align>
                    </wp:positionV>
                    <wp:extent cx="5486400" cy="1463040"/>
                    <wp:effectExtent l="0" t="0" r="15240" b="1905"/>
                    <wp:wrapTopAndBottom/>
                    <wp:docPr id="2" name="Text Box 2" descr="Text box displaying document title and subtitle"/>
                    <wp:cNvGraphicFramePr/>
                    <a:graphic xmlns:a="http://schemas.openxmlformats.org/drawingml/2006/main">
                      <a:graphicData uri="http://schemas.microsoft.com/office/word/2010/wordprocessingShape">
                        <wps:wsp>
                          <wps:cNvSpPr txBox="1"/>
                          <wps:spPr>
                            <a:xfrm>
                              <a:off x="0" y="0"/>
                              <a:ext cx="5486400" cy="1463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C0C2AA" w14:textId="177955C9" w:rsidR="00BF0268" w:rsidRDefault="00105248">
                                <w:pPr>
                                  <w:pStyle w:val="Title"/>
                                </w:pPr>
                                <w:r>
                                  <w:t xml:space="preserve">Lab </w:t>
                                </w:r>
                                <w:r w:rsidR="00BA61D5">
                                  <w:t>4</w:t>
                                </w:r>
                              </w:p>
                              <w:p w14:paraId="66F8E114" w14:textId="425FB1EE" w:rsidR="00BF0268" w:rsidRDefault="00000000">
                                <w:pPr>
                                  <w:pStyle w:val="Subtitle"/>
                                </w:pPr>
                                <w:sdt>
                                  <w:sdtPr>
                                    <w:alias w:val="Subtitle"/>
                                    <w:tag w:val=""/>
                                    <w:id w:val="728655622"/>
                                    <w:dataBinding w:prefixMappings="xmlns:ns0='http://purl.org/dc/elements/1.1/' xmlns:ns1='http://schemas.openxmlformats.org/package/2006/metadata/core-properties' " w:xpath="/ns1:coreProperties[1]/ns0:subject[1]" w:storeItemID="{6C3C8BC8-F283-45AE-878A-BAB7291924A1}"/>
                                    <w15:appearance w15:val="hidden"/>
                                    <w:text/>
                                  </w:sdtPr>
                                  <w:sdtContent>
                                    <w:r w:rsidR="00F01977">
                                      <w:t>C</w:t>
                                    </w:r>
                                    <w:r w:rsidR="00611896">
                                      <w:t>SCI6658-01</w:t>
                                    </w:r>
                                    <w:r w:rsidR="00F01977">
                                      <w:t xml:space="preserve"> &amp; Lab #</w:t>
                                    </w:r>
                                  </w:sdtContent>
                                </w:sdt>
                                <w:r w:rsidR="00BA61D5">
                                  <w:t>4</w:t>
                                </w:r>
                                <w:r w:rsidR="004B5B91">
                                  <w:t>.1/</w:t>
                                </w:r>
                                <w:r w:rsidR="00BA61D5">
                                  <w:t>4</w:t>
                                </w:r>
                                <w:r w:rsidR="004B5B91">
                                  <w:t>.2</w:t>
                                </w:r>
                              </w:p>
                              <w:p w14:paraId="23F89D43" w14:textId="38C3E61C" w:rsidR="00575C24" w:rsidRPr="00575C24" w:rsidRDefault="00D87C3E" w:rsidP="00575C24">
                                <w:r>
                                  <w:t xml:space="preserve">Using Browser Exploitation to Take Over a Host’s Computer and Attack Webservers from the WAN </w:t>
                                </w:r>
                                <w:r w:rsidR="00364133">
                                  <w:t xml:space="preserve"> </w:t>
                                </w:r>
                                <w:r w:rsidR="00575C24">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85000</wp14:pctWidth>
                    </wp14:sizeRelH>
                    <wp14:sizeRelV relativeFrom="margin">
                      <wp14:pctHeight>0</wp14:pctHeight>
                    </wp14:sizeRelV>
                  </wp:anchor>
                </w:drawing>
              </mc:Choice>
              <mc:Fallback>
                <w:pict>
                  <v:shapetype w14:anchorId="46950FFB" id="_x0000_t202" coordsize="21600,21600" o:spt="202" path="m,l,21600r21600,l21600,xe">
                    <v:stroke joinstyle="miter"/>
                    <v:path gradientshapeok="t" o:connecttype="rect"/>
                  </v:shapetype>
                  <v:shape id="Text Box 2" o:spid="_x0000_s1026" type="#_x0000_t202" alt="Text box displaying document title and subtitle" style="position:absolute;margin-left:0;margin-top:0;width:6in;height:115.2pt;z-index:251659264;visibility:visible;mso-wrap-style:square;mso-width-percent:850;mso-height-percent:0;mso-wrap-distance-left:9pt;mso-wrap-distance-top:0;mso-wrap-distance-right:9pt;mso-wrap-distance-bottom:0;mso-position-horizontal:left;mso-position-horizontal-relative:margin;mso-position-vertical:center;mso-position-vertical-relative:margin;mso-width-percent:8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" filled="f" stroked="f" strokeweight=".5pt">
                    <v:textbox style="mso-fit-shape-to-text:t" inset="0,0,0,0">
                      <w:txbxContent>
                        <w:p w14:paraId="7DC0C2AA" w14:textId="177955C9" w:rsidR="00BF0268" w:rsidRDefault="00105248">
                          <w:pPr>
                            <w:pStyle w:val="Title"/>
                          </w:pPr>
                          <w:r>
                            <w:t xml:space="preserve">Lab </w:t>
                          </w:r>
                          <w:r w:rsidR="00BA61D5">
                            <w:t>4</w:t>
                          </w:r>
                        </w:p>
                        <w:p w14:paraId="66F8E114" w14:textId="425FB1EE" w:rsidR="00BF0268" w:rsidRDefault="00000000">
                          <w:pPr>
                            <w:pStyle w:val="Subtitle"/>
                          </w:pPr>
                          <w:sdt>
                            <w:sdtPr>
                              <w:alias w:val="Subtitle"/>
                              <w:tag w:val=""/>
                              <w:id w:val="728655622"/>
                              <w:dataBinding w:prefixMappings="xmlns:ns0='http://purl.org/dc/elements/1.1/' xmlns:ns1='http://schemas.openxmlformats.org/package/2006/metadata/core-properties' " w:xpath="/ns1:coreProperties[1]/ns0:subject[1]" w:storeItemID="{6C3C8BC8-F283-45AE-878A-BAB7291924A1}"/>
                              <w15:appearance w15:val="hidden"/>
                              <w:text/>
                            </w:sdtPr>
                            <w:sdtContent>
                              <w:r w:rsidR="00F01977">
                                <w:t>C</w:t>
                              </w:r>
                              <w:r w:rsidR="00611896">
                                <w:t>SCI6658-01</w:t>
                              </w:r>
                              <w:r w:rsidR="00F01977">
                                <w:t xml:space="preserve"> &amp; Lab #</w:t>
                              </w:r>
                            </w:sdtContent>
                          </w:sdt>
                          <w:r w:rsidR="00BA61D5">
                            <w:t>4</w:t>
                          </w:r>
                          <w:r w:rsidR="004B5B91">
                            <w:t>.1/</w:t>
                          </w:r>
                          <w:r w:rsidR="00BA61D5">
                            <w:t>4</w:t>
                          </w:r>
                          <w:r w:rsidR="004B5B91">
                            <w:t>.2</w:t>
                          </w:r>
                        </w:p>
                        <w:p w14:paraId="23F89D43" w14:textId="38C3E61C" w:rsidR="00575C24" w:rsidRPr="00575C24" w:rsidRDefault="00D87C3E" w:rsidP="00575C24">
                          <w:r>
                            <w:t xml:space="preserve">Using Browser Exploitation to Take Over a Host’s Computer and Attack Webservers from the WAN </w:t>
                          </w:r>
                          <w:r w:rsidR="00364133">
                            <w:t xml:space="preserve"> </w:t>
                          </w:r>
                          <w:r w:rsidR="00575C24">
                            <w:t xml:space="preserve"> </w:t>
                          </w:r>
                        </w:p>
                      </w:txbxContent>
                    </v:textbox>
                    <w10:wrap type="topAndBottom" anchorx="margin" anchory="margin"/>
                  </v:shape>
                </w:pict>
              </mc:Fallback>
            </mc:AlternateContent>
          </w:r>
        </w:p>
        <w:p w14:paraId="664CD5D7" w14:textId="77777777" w:rsidR="00BF0268" w:rsidRDefault="00BF0268"/>
        <w:p w14:paraId="2CB49616" w14:textId="3F030351" w:rsidR="00BF0268" w:rsidRDefault="00611896">
          <w:r>
            <w:rPr>
              <w:noProof/>
              <w:lang w:eastAsia="en-US"/>
            </w:rPr>
            <mc:AlternateContent>
              <mc:Choice Requires="wps">
                <w:drawing>
                  <wp:anchor distT="0" distB="0" distL="114300" distR="114300" simplePos="0" relativeHeight="251660288" behindDoc="0" locked="0" layoutInCell="1" allowOverlap="1" wp14:anchorId="371882CD" wp14:editId="3545E266">
                    <wp:simplePos x="0" y="0"/>
                    <wp:positionH relativeFrom="margin">
                      <wp:align>left</wp:align>
                    </wp:positionH>
                    <wp:positionV relativeFrom="margin">
                      <wp:posOffset>8172450</wp:posOffset>
                    </wp:positionV>
                    <wp:extent cx="5962650" cy="516890"/>
                    <wp:effectExtent l="0" t="0" r="0" b="0"/>
                    <wp:wrapTopAndBottom/>
                    <wp:docPr id="1" name="Text Box 1" descr="Text box displaying company contact information"/>
                    <wp:cNvGraphicFramePr/>
                    <a:graphic xmlns:a="http://schemas.openxmlformats.org/drawingml/2006/main">
                      <a:graphicData uri="http://schemas.microsoft.com/office/word/2010/wordprocessingShape">
                        <wps:wsp>
                          <wps:cNvSpPr txBox="1"/>
                          <wps:spPr>
                            <a:xfrm>
                              <a:off x="0" y="0"/>
                              <a:ext cx="5962650" cy="516890"/>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2" w:type="pct"/>
                                  <w:tblCellMar>
                                    <w:left w:w="0" w:type="dxa"/>
                                    <w:right w:w="0" w:type="dxa"/>
                                  </w:tblCellMar>
                                  <w:tblLook w:val="04A0" w:firstRow="1" w:lastRow="0" w:firstColumn="1" w:lastColumn="0" w:noHBand="0" w:noVBand="1"/>
                                  <w:tblDescription w:val="Company contact information"/>
                                </w:tblPr>
                                <w:tblGrid>
                                  <w:gridCol w:w="2651"/>
                                  <w:gridCol w:w="447"/>
                                  <w:gridCol w:w="2661"/>
                                  <w:gridCol w:w="447"/>
                                  <w:gridCol w:w="2657"/>
                                </w:tblGrid>
                                <w:tr w:rsidR="00BF0268" w14:paraId="6D2B0314" w14:textId="77777777" w:rsidTr="000F70C0">
                                  <w:sdt>
                                    <w:sdtPr>
                                      <w:alias w:val="Address"/>
                                      <w:tag w:val=""/>
                                      <w:id w:val="-640814801"/>
                                      <w:dataBinding w:prefixMappings="xmlns:ns0='http://schemas.microsoft.com/office/2006/coverPageProps' " w:xpath="/ns0:CoverPageProperties[1]/ns0:CompanyAddress[1]" w:storeItemID="{55AF091B-3C7A-41E3-B477-F2FDAA23CFDA}"/>
                                      <w15:appearance w15:val="hidden"/>
                                      <w:text w:multiLine="1"/>
                                    </w:sdtPr>
                                    <w:sdtContent>
                                      <w:tc>
                                        <w:tcPr>
                                          <w:tcW w:w="1496" w:type="pct"/>
                                        </w:tcPr>
                                        <w:p w14:paraId="4C8696FF" w14:textId="00C4129C" w:rsidR="00BF0268" w:rsidRDefault="00F01977" w:rsidP="00611896">
                                          <w:pPr>
                                            <w:pStyle w:val="ContactInfo"/>
                                          </w:pPr>
                                          <w:r>
                                            <w:br/>
                                          </w:r>
                                          <w:r w:rsidR="000F70C0">
                                            <w:t>TC-GitHub</w:t>
                                          </w:r>
                                        </w:p>
                                      </w:tc>
                                    </w:sdtContent>
                                  </w:sdt>
                                  <w:tc>
                                    <w:tcPr>
                                      <w:tcW w:w="252" w:type="pct"/>
                                    </w:tcPr>
                                    <w:p w14:paraId="625B864F" w14:textId="77777777" w:rsidR="00BF0268" w:rsidRDefault="00BF0268">
                                      <w:pPr>
                                        <w:pStyle w:val="ContactInfo"/>
                                      </w:pPr>
                                    </w:p>
                                  </w:tc>
                                  <w:tc>
                                    <w:tcPr>
                                      <w:tcW w:w="1501" w:type="pct"/>
                                    </w:tcPr>
                                    <w:p w14:paraId="6C3C5E16" w14:textId="77777777" w:rsidR="00BF0268" w:rsidRDefault="00BF0268">
                                      <w:pPr>
                                        <w:pStyle w:val="ContactInfo"/>
                                        <w:jc w:val="center"/>
                                      </w:pPr>
                                    </w:p>
                                  </w:tc>
                                  <w:tc>
                                    <w:tcPr>
                                      <w:tcW w:w="252" w:type="pct"/>
                                    </w:tcPr>
                                    <w:p w14:paraId="62F26694" w14:textId="77777777" w:rsidR="00BF0268" w:rsidRDefault="00BF0268">
                                      <w:pPr>
                                        <w:pStyle w:val="ContactInfo"/>
                                      </w:pPr>
                                    </w:p>
                                  </w:tc>
                                  <w:tc>
                                    <w:tcPr>
                                      <w:tcW w:w="1499" w:type="pct"/>
                                    </w:tcPr>
                                    <w:p w14:paraId="08562DE3" w14:textId="77777777" w:rsidR="00BF0268" w:rsidRDefault="00BF0268">
                                      <w:pPr>
                                        <w:pStyle w:val="ContactInfo"/>
                                        <w:jc w:val="right"/>
                                      </w:pPr>
                                    </w:p>
                                  </w:tc>
                                </w:tr>
                              </w:tbl>
                              <w:p w14:paraId="2621F726" w14:textId="77777777" w:rsidR="00BF0268" w:rsidRDefault="00BF0268">
                                <w:pPr>
                                  <w:pStyle w:val="TableSpace"/>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1882CD" id="_x0000_t202" coordsize="21600,21600" o:spt="202" path="m,l,21600r21600,l21600,xe">
                    <v:stroke joinstyle="miter"/>
                    <v:path gradientshapeok="t" o:connecttype="rect"/>
                  </v:shapetype>
                  <v:shape id="Text Box 1" o:spid="_x0000_s1027" type="#_x0000_t202" alt="Text box displaying company contact information" style="position:absolute;margin-left:0;margin-top:643.5pt;width:469.5pt;height:40.7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" fillcolor="#f24f4f [3204]" stroked="f" strokeweight=".5pt">
                    <v:textbox inset="12.96pt,0,12.96pt,0">
                      <w:txbxContent>
                        <w:tbl>
                          <w:tblPr>
                            <w:tblW w:w="4992" w:type="pct"/>
                            <w:tblCellMar>
                              <w:left w:w="0" w:type="dxa"/>
                              <w:right w:w="0" w:type="dxa"/>
                            </w:tblCellMar>
                            <w:tblLook w:val="04A0" w:firstRow="1" w:lastRow="0" w:firstColumn="1" w:lastColumn="0" w:noHBand="0" w:noVBand="1"/>
                            <w:tblDescription w:val="Company contact information"/>
                          </w:tblPr>
                          <w:tblGrid>
                            <w:gridCol w:w="2651"/>
                            <w:gridCol w:w="447"/>
                            <w:gridCol w:w="2661"/>
                            <w:gridCol w:w="447"/>
                            <w:gridCol w:w="2657"/>
                          </w:tblGrid>
                          <w:tr w:rsidR="00BF0268" w14:paraId="6D2B0314" w14:textId="77777777" w:rsidTr="000F70C0">
                            <w:sdt>
                              <w:sdtPr>
                                <w:alias w:val="Address"/>
                                <w:tag w:val=""/>
                                <w:id w:val="-640814801"/>
                                <w:dataBinding w:prefixMappings="xmlns:ns0='http://schemas.microsoft.com/office/2006/coverPageProps' " w:xpath="/ns0:CoverPageProperties[1]/ns0:CompanyAddress[1]" w:storeItemID="{55AF091B-3C7A-41E3-B477-F2FDAA23CFDA}"/>
                                <w15:appearance w15:val="hidden"/>
                                <w:text w:multiLine="1"/>
                              </w:sdtPr>
                              <w:sdtContent>
                                <w:tc>
                                  <w:tcPr>
                                    <w:tcW w:w="1496" w:type="pct"/>
                                  </w:tcPr>
                                  <w:p w14:paraId="4C8696FF" w14:textId="00C4129C" w:rsidR="00BF0268" w:rsidRDefault="00F01977" w:rsidP="00611896">
                                    <w:pPr>
                                      <w:pStyle w:val="ContactInfo"/>
                                    </w:pPr>
                                    <w:r>
                                      <w:br/>
                                    </w:r>
                                    <w:r w:rsidR="000F70C0">
                                      <w:t>TC-GitHub</w:t>
                                    </w:r>
                                  </w:p>
                                </w:tc>
                              </w:sdtContent>
                            </w:sdt>
                            <w:tc>
                              <w:tcPr>
                                <w:tcW w:w="252" w:type="pct"/>
                              </w:tcPr>
                              <w:p w14:paraId="625B864F" w14:textId="77777777" w:rsidR="00BF0268" w:rsidRDefault="00BF0268">
                                <w:pPr>
                                  <w:pStyle w:val="ContactInfo"/>
                                </w:pPr>
                              </w:p>
                            </w:tc>
                            <w:tc>
                              <w:tcPr>
                                <w:tcW w:w="1501" w:type="pct"/>
                              </w:tcPr>
                              <w:p w14:paraId="6C3C5E16" w14:textId="77777777" w:rsidR="00BF0268" w:rsidRDefault="00BF0268">
                                <w:pPr>
                                  <w:pStyle w:val="ContactInfo"/>
                                  <w:jc w:val="center"/>
                                </w:pPr>
                              </w:p>
                            </w:tc>
                            <w:tc>
                              <w:tcPr>
                                <w:tcW w:w="252" w:type="pct"/>
                              </w:tcPr>
                              <w:p w14:paraId="62F26694" w14:textId="77777777" w:rsidR="00BF0268" w:rsidRDefault="00BF0268">
                                <w:pPr>
                                  <w:pStyle w:val="ContactInfo"/>
                                </w:pPr>
                              </w:p>
                            </w:tc>
                            <w:tc>
                              <w:tcPr>
                                <w:tcW w:w="1499" w:type="pct"/>
                              </w:tcPr>
                              <w:p w14:paraId="08562DE3" w14:textId="77777777" w:rsidR="00BF0268" w:rsidRDefault="00BF0268">
                                <w:pPr>
                                  <w:pStyle w:val="ContactInfo"/>
                                  <w:jc w:val="right"/>
                                </w:pPr>
                              </w:p>
                            </w:tc>
                          </w:tr>
                        </w:tbl>
                        <w:p w14:paraId="2621F726" w14:textId="77777777" w:rsidR="00BF0268" w:rsidRDefault="00BF0268">
                          <w:pPr>
                            <w:pStyle w:val="TableSpace"/>
                          </w:pPr>
                        </w:p>
                      </w:txbxContent>
                    </v:textbox>
                    <w10:wrap type="topAndBottom" anchorx="margin" anchory="margin"/>
                  </v:shape>
                </w:pict>
              </mc:Fallback>
            </mc:AlternateContent>
          </w:r>
          <w:r w:rsidR="00AE3E01">
            <w:br w:type="page"/>
          </w: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noProof/>
        </w:rPr>
      </w:sdtEndPr>
      <w:sdtContent>
        <w:p w14:paraId="26EEA2EF" w14:textId="77777777" w:rsidR="00BF0268" w:rsidRDefault="00AE3E01">
          <w:pPr>
            <w:pStyle w:val="TOCHeading"/>
          </w:pPr>
          <w:r>
            <w:t>Table of Contents</w:t>
          </w:r>
        </w:p>
        <w:p w14:paraId="4B668D00" w14:textId="74E1AC8E" w:rsidR="00533B80" w:rsidRDefault="00AE3E01">
          <w:pPr>
            <w:pStyle w:val="TOC1"/>
            <w:tabs>
              <w:tab w:val="right" w:leader="dot" w:pos="9350"/>
            </w:tabs>
            <w:rPr>
              <w:b w:val="0"/>
              <w:bCs w:val="0"/>
              <w:noProof/>
              <w:color w:val="auto"/>
              <w:sz w:val="22"/>
              <w:szCs w:val="22"/>
              <w:lang w:eastAsia="en-US"/>
            </w:rPr>
          </w:pPr>
          <w:r>
            <w:rPr>
              <w:b w:val="0"/>
              <w:bCs w:val="0"/>
            </w:rPr>
            <w:fldChar w:fldCharType="begin"/>
          </w:r>
          <w:r>
            <w:rPr>
              <w:b w:val="0"/>
              <w:bCs w:val="0"/>
            </w:rPr>
            <w:instrText xml:space="preserve"> TOC \o "1-2" \n "2-2" \h \z \u </w:instrText>
          </w:r>
          <w:r>
            <w:rPr>
              <w:b w:val="0"/>
              <w:bCs w:val="0"/>
            </w:rPr>
            <w:fldChar w:fldCharType="separate"/>
          </w:r>
          <w:hyperlink w:anchor="_Toc132133144" w:history="1">
            <w:r w:rsidR="00533B80" w:rsidRPr="005638F6">
              <w:rPr>
                <w:rStyle w:val="Hyperlink"/>
                <w:noProof/>
              </w:rPr>
              <w:t>Executive Summary</w:t>
            </w:r>
            <w:r w:rsidR="00533B80">
              <w:rPr>
                <w:noProof/>
                <w:webHidden/>
              </w:rPr>
              <w:tab/>
            </w:r>
            <w:r w:rsidR="00533B80">
              <w:rPr>
                <w:noProof/>
                <w:webHidden/>
              </w:rPr>
              <w:fldChar w:fldCharType="begin"/>
            </w:r>
            <w:r w:rsidR="00533B80">
              <w:rPr>
                <w:noProof/>
                <w:webHidden/>
              </w:rPr>
              <w:instrText xml:space="preserve"> PAGEREF _Toc132133144 \h </w:instrText>
            </w:r>
            <w:r w:rsidR="00533B80">
              <w:rPr>
                <w:noProof/>
                <w:webHidden/>
              </w:rPr>
            </w:r>
            <w:r w:rsidR="00533B80">
              <w:rPr>
                <w:noProof/>
                <w:webHidden/>
              </w:rPr>
              <w:fldChar w:fldCharType="separate"/>
            </w:r>
            <w:r w:rsidR="00533B80">
              <w:rPr>
                <w:noProof/>
                <w:webHidden/>
              </w:rPr>
              <w:t>2</w:t>
            </w:r>
            <w:r w:rsidR="00533B80">
              <w:rPr>
                <w:noProof/>
                <w:webHidden/>
              </w:rPr>
              <w:fldChar w:fldCharType="end"/>
            </w:r>
          </w:hyperlink>
        </w:p>
        <w:p w14:paraId="383C2160" w14:textId="77777777" w:rsidR="00533B80" w:rsidRDefault="00000000">
          <w:pPr>
            <w:pStyle w:val="TOC2"/>
            <w:rPr>
              <w:noProof/>
              <w:color w:val="auto"/>
              <w:lang w:eastAsia="en-US"/>
            </w:rPr>
          </w:pPr>
          <w:hyperlink w:anchor="_Toc132133145" w:history="1">
            <w:r w:rsidR="00533B80" w:rsidRPr="005638F6">
              <w:rPr>
                <w:rStyle w:val="Hyperlink"/>
                <w:noProof/>
              </w:rPr>
              <w:t>Lab 4.1</w:t>
            </w:r>
          </w:hyperlink>
        </w:p>
        <w:p w14:paraId="75D93AAF" w14:textId="77777777" w:rsidR="00533B80" w:rsidRDefault="00000000">
          <w:pPr>
            <w:pStyle w:val="TOC2"/>
            <w:rPr>
              <w:noProof/>
              <w:color w:val="auto"/>
              <w:lang w:eastAsia="en-US"/>
            </w:rPr>
          </w:pPr>
          <w:hyperlink w:anchor="_Toc132133146" w:history="1">
            <w:r w:rsidR="00533B80" w:rsidRPr="005638F6">
              <w:rPr>
                <w:rStyle w:val="Hyperlink"/>
                <w:noProof/>
              </w:rPr>
              <w:t>LAB 4.2</w:t>
            </w:r>
          </w:hyperlink>
        </w:p>
        <w:p w14:paraId="29AD5179" w14:textId="77777777" w:rsidR="00533B80" w:rsidRDefault="00000000">
          <w:pPr>
            <w:pStyle w:val="TOC2"/>
            <w:rPr>
              <w:noProof/>
              <w:color w:val="auto"/>
              <w:lang w:eastAsia="en-US"/>
            </w:rPr>
          </w:pPr>
          <w:hyperlink w:anchor="_Toc132133147" w:history="1">
            <w:r w:rsidR="00533B80" w:rsidRPr="005638F6">
              <w:rPr>
                <w:rStyle w:val="Hyperlink"/>
                <w:noProof/>
              </w:rPr>
              <w:t>Objectives</w:t>
            </w:r>
          </w:hyperlink>
        </w:p>
        <w:p w14:paraId="791B5935" w14:textId="456E9B53" w:rsidR="00533B80" w:rsidRDefault="00000000">
          <w:pPr>
            <w:pStyle w:val="TOC1"/>
            <w:tabs>
              <w:tab w:val="right" w:leader="dot" w:pos="9350"/>
            </w:tabs>
            <w:rPr>
              <w:b w:val="0"/>
              <w:bCs w:val="0"/>
              <w:noProof/>
              <w:color w:val="auto"/>
              <w:sz w:val="22"/>
              <w:szCs w:val="22"/>
              <w:lang w:eastAsia="en-US"/>
            </w:rPr>
          </w:pPr>
          <w:hyperlink w:anchor="_Toc132133148" w:history="1">
            <w:r w:rsidR="00533B80" w:rsidRPr="005638F6">
              <w:rPr>
                <w:rStyle w:val="Hyperlink"/>
                <w:noProof/>
              </w:rPr>
              <w:t>Lab Description Details</w:t>
            </w:r>
            <w:r w:rsidR="00533B80">
              <w:rPr>
                <w:noProof/>
                <w:webHidden/>
              </w:rPr>
              <w:tab/>
            </w:r>
            <w:r w:rsidR="00533B80">
              <w:rPr>
                <w:noProof/>
                <w:webHidden/>
              </w:rPr>
              <w:fldChar w:fldCharType="begin"/>
            </w:r>
            <w:r w:rsidR="00533B80">
              <w:rPr>
                <w:noProof/>
                <w:webHidden/>
              </w:rPr>
              <w:instrText xml:space="preserve"> PAGEREF _Toc132133148 \h </w:instrText>
            </w:r>
            <w:r w:rsidR="00533B80">
              <w:rPr>
                <w:noProof/>
                <w:webHidden/>
              </w:rPr>
            </w:r>
            <w:r w:rsidR="00533B80">
              <w:rPr>
                <w:noProof/>
                <w:webHidden/>
              </w:rPr>
              <w:fldChar w:fldCharType="separate"/>
            </w:r>
            <w:r w:rsidR="00533B80">
              <w:rPr>
                <w:noProof/>
                <w:webHidden/>
              </w:rPr>
              <w:t>2</w:t>
            </w:r>
            <w:r w:rsidR="00533B80">
              <w:rPr>
                <w:noProof/>
                <w:webHidden/>
              </w:rPr>
              <w:fldChar w:fldCharType="end"/>
            </w:r>
          </w:hyperlink>
        </w:p>
        <w:p w14:paraId="293A46AF" w14:textId="77777777" w:rsidR="00533B80" w:rsidRDefault="00000000">
          <w:pPr>
            <w:pStyle w:val="TOC2"/>
            <w:rPr>
              <w:noProof/>
              <w:color w:val="auto"/>
              <w:lang w:eastAsia="en-US"/>
            </w:rPr>
          </w:pPr>
          <w:hyperlink w:anchor="_Toc132133149" w:history="1">
            <w:r w:rsidR="00533B80" w:rsidRPr="005638F6">
              <w:rPr>
                <w:rStyle w:val="Hyperlink"/>
                <w:noProof/>
              </w:rPr>
              <w:t>Procedure</w:t>
            </w:r>
          </w:hyperlink>
        </w:p>
        <w:p w14:paraId="3BB667F0" w14:textId="77777777" w:rsidR="00533B80" w:rsidRDefault="00000000">
          <w:pPr>
            <w:pStyle w:val="TOC2"/>
            <w:rPr>
              <w:noProof/>
              <w:color w:val="auto"/>
              <w:lang w:eastAsia="en-US"/>
            </w:rPr>
          </w:pPr>
          <w:hyperlink w:anchor="_Toc132133150" w:history="1">
            <w:r w:rsidR="00533B80" w:rsidRPr="005638F6">
              <w:rPr>
                <w:rStyle w:val="Hyperlink"/>
                <w:noProof/>
              </w:rPr>
              <w:t>LAB 4.1</w:t>
            </w:r>
          </w:hyperlink>
        </w:p>
        <w:p w14:paraId="5FBE3D26" w14:textId="77777777" w:rsidR="00533B80" w:rsidRDefault="00000000">
          <w:pPr>
            <w:pStyle w:val="TOC2"/>
            <w:rPr>
              <w:noProof/>
              <w:color w:val="auto"/>
              <w:lang w:eastAsia="en-US"/>
            </w:rPr>
          </w:pPr>
          <w:hyperlink w:anchor="_Toc132133151" w:history="1">
            <w:r w:rsidR="00533B80" w:rsidRPr="005638F6">
              <w:rPr>
                <w:rStyle w:val="Hyperlink"/>
                <w:noProof/>
              </w:rPr>
              <w:t>LAB 4.2</w:t>
            </w:r>
          </w:hyperlink>
        </w:p>
        <w:p w14:paraId="203CC847" w14:textId="703967D5" w:rsidR="00533B80" w:rsidRDefault="00000000">
          <w:pPr>
            <w:pStyle w:val="TOC1"/>
            <w:tabs>
              <w:tab w:val="right" w:leader="dot" w:pos="9350"/>
            </w:tabs>
            <w:rPr>
              <w:b w:val="0"/>
              <w:bCs w:val="0"/>
              <w:noProof/>
              <w:color w:val="auto"/>
              <w:sz w:val="22"/>
              <w:szCs w:val="22"/>
              <w:lang w:eastAsia="en-US"/>
            </w:rPr>
          </w:pPr>
          <w:hyperlink w:anchor="_Toc132133152" w:history="1">
            <w:r w:rsidR="00533B80" w:rsidRPr="005638F6">
              <w:rPr>
                <w:rStyle w:val="Hyperlink"/>
                <w:noProof/>
              </w:rPr>
              <w:t>Supporting Evidence</w:t>
            </w:r>
            <w:r w:rsidR="00533B80">
              <w:rPr>
                <w:noProof/>
                <w:webHidden/>
              </w:rPr>
              <w:tab/>
            </w:r>
            <w:r w:rsidR="00533B80">
              <w:rPr>
                <w:noProof/>
                <w:webHidden/>
              </w:rPr>
              <w:fldChar w:fldCharType="begin"/>
            </w:r>
            <w:r w:rsidR="00533B80">
              <w:rPr>
                <w:noProof/>
                <w:webHidden/>
              </w:rPr>
              <w:instrText xml:space="preserve"> PAGEREF _Toc132133152 \h </w:instrText>
            </w:r>
            <w:r w:rsidR="00533B80">
              <w:rPr>
                <w:noProof/>
                <w:webHidden/>
              </w:rPr>
            </w:r>
            <w:r w:rsidR="00533B80">
              <w:rPr>
                <w:noProof/>
                <w:webHidden/>
              </w:rPr>
              <w:fldChar w:fldCharType="separate"/>
            </w:r>
            <w:r w:rsidR="00533B80">
              <w:rPr>
                <w:noProof/>
                <w:webHidden/>
              </w:rPr>
              <w:t>4</w:t>
            </w:r>
            <w:r w:rsidR="00533B80">
              <w:rPr>
                <w:noProof/>
                <w:webHidden/>
              </w:rPr>
              <w:fldChar w:fldCharType="end"/>
            </w:r>
          </w:hyperlink>
        </w:p>
        <w:p w14:paraId="56DC0DBB" w14:textId="77777777" w:rsidR="00533B80" w:rsidRDefault="00000000">
          <w:pPr>
            <w:pStyle w:val="TOC2"/>
            <w:rPr>
              <w:noProof/>
              <w:color w:val="auto"/>
              <w:lang w:eastAsia="en-US"/>
            </w:rPr>
          </w:pPr>
          <w:hyperlink w:anchor="_Toc132133153" w:history="1">
            <w:r w:rsidR="00533B80" w:rsidRPr="005638F6">
              <w:rPr>
                <w:rStyle w:val="Hyperlink"/>
                <w:noProof/>
              </w:rPr>
              <w:t>LAB 4.1</w:t>
            </w:r>
          </w:hyperlink>
        </w:p>
        <w:p w14:paraId="530792C7" w14:textId="77777777" w:rsidR="00533B80" w:rsidRDefault="00000000">
          <w:pPr>
            <w:pStyle w:val="TOC2"/>
            <w:rPr>
              <w:noProof/>
              <w:color w:val="auto"/>
              <w:lang w:eastAsia="en-US"/>
            </w:rPr>
          </w:pPr>
          <w:hyperlink w:anchor="_Toc132133154" w:history="1">
            <w:r w:rsidR="00533B80" w:rsidRPr="005638F6">
              <w:rPr>
                <w:rStyle w:val="Hyperlink"/>
                <w:noProof/>
              </w:rPr>
              <w:t>LAB 4.2</w:t>
            </w:r>
          </w:hyperlink>
        </w:p>
        <w:p w14:paraId="6496BFF2" w14:textId="05EB3735" w:rsidR="00533B80" w:rsidRDefault="00000000">
          <w:pPr>
            <w:pStyle w:val="TOC1"/>
            <w:tabs>
              <w:tab w:val="right" w:leader="dot" w:pos="9350"/>
            </w:tabs>
            <w:rPr>
              <w:b w:val="0"/>
              <w:bCs w:val="0"/>
              <w:noProof/>
              <w:color w:val="auto"/>
              <w:sz w:val="22"/>
              <w:szCs w:val="22"/>
              <w:lang w:eastAsia="en-US"/>
            </w:rPr>
          </w:pPr>
          <w:hyperlink w:anchor="_Toc132133155" w:history="1">
            <w:r w:rsidR="00533B80" w:rsidRPr="005638F6">
              <w:rPr>
                <w:rStyle w:val="Hyperlink"/>
                <w:noProof/>
              </w:rPr>
              <w:t>Conclusion &amp; Wrap-Up</w:t>
            </w:r>
            <w:r w:rsidR="00533B80">
              <w:rPr>
                <w:noProof/>
                <w:webHidden/>
              </w:rPr>
              <w:tab/>
            </w:r>
            <w:r w:rsidR="00533B80">
              <w:rPr>
                <w:noProof/>
                <w:webHidden/>
              </w:rPr>
              <w:fldChar w:fldCharType="begin"/>
            </w:r>
            <w:r w:rsidR="00533B80">
              <w:rPr>
                <w:noProof/>
                <w:webHidden/>
              </w:rPr>
              <w:instrText xml:space="preserve"> PAGEREF _Toc132133155 \h </w:instrText>
            </w:r>
            <w:r w:rsidR="00533B80">
              <w:rPr>
                <w:noProof/>
                <w:webHidden/>
              </w:rPr>
            </w:r>
            <w:r w:rsidR="00533B80">
              <w:rPr>
                <w:noProof/>
                <w:webHidden/>
              </w:rPr>
              <w:fldChar w:fldCharType="separate"/>
            </w:r>
            <w:r w:rsidR="00533B80">
              <w:rPr>
                <w:noProof/>
                <w:webHidden/>
              </w:rPr>
              <w:t>17</w:t>
            </w:r>
            <w:r w:rsidR="00533B80">
              <w:rPr>
                <w:noProof/>
                <w:webHidden/>
              </w:rPr>
              <w:fldChar w:fldCharType="end"/>
            </w:r>
          </w:hyperlink>
        </w:p>
        <w:p w14:paraId="064E9716" w14:textId="77777777" w:rsidR="00533B80" w:rsidRDefault="00000000">
          <w:pPr>
            <w:pStyle w:val="TOC2"/>
            <w:rPr>
              <w:noProof/>
              <w:color w:val="auto"/>
              <w:lang w:eastAsia="en-US"/>
            </w:rPr>
          </w:pPr>
          <w:hyperlink w:anchor="_Toc132133156" w:history="1">
            <w:r w:rsidR="00533B80" w:rsidRPr="005638F6">
              <w:rPr>
                <w:rStyle w:val="Hyperlink"/>
                <w:noProof/>
              </w:rPr>
              <w:t>Summary with observations, Success &amp; Failures, Challenges</w:t>
            </w:r>
          </w:hyperlink>
        </w:p>
        <w:p w14:paraId="11229620" w14:textId="1006D740" w:rsidR="00BF0268" w:rsidRDefault="00AE3E01">
          <w:r>
            <w:rPr>
              <w:b/>
              <w:bCs/>
              <w:sz w:val="26"/>
              <w:szCs w:val="26"/>
            </w:rPr>
            <w:fldChar w:fldCharType="end"/>
          </w:r>
        </w:p>
      </w:sdtContent>
    </w:sdt>
    <w:p w14:paraId="76E602A4" w14:textId="77777777" w:rsidR="00BF0268" w:rsidRDefault="00BF0268">
      <w:pPr>
        <w:sectPr w:rsidR="00BF0268">
          <w:pgSz w:w="12240" w:h="15840" w:code="1"/>
          <w:pgMar w:top="1080" w:right="1440" w:bottom="1080" w:left="1440" w:header="720" w:footer="576" w:gutter="0"/>
          <w:pgNumType w:start="0"/>
          <w:cols w:space="720"/>
          <w:titlePg/>
          <w:docGrid w:linePitch="360"/>
        </w:sectPr>
      </w:pPr>
    </w:p>
    <w:p w14:paraId="7100568B" w14:textId="77777777" w:rsidR="00BF0268" w:rsidRDefault="00AE3E01">
      <w:pPr>
        <w:pStyle w:val="Heading1"/>
      </w:pPr>
      <w:bookmarkStart w:id="0" w:name="_Toc132133144"/>
      <w:r>
        <w:lastRenderedPageBreak/>
        <w:t>Executive Summary</w:t>
      </w:r>
      <w:bookmarkEnd w:id="0"/>
    </w:p>
    <w:p w14:paraId="1F5F2E38" w14:textId="00367320" w:rsidR="00105248" w:rsidRDefault="00105248" w:rsidP="00105248">
      <w:pPr>
        <w:pStyle w:val="Heading2"/>
      </w:pPr>
      <w:bookmarkStart w:id="1" w:name="_Toc132133145"/>
      <w:r>
        <w:t xml:space="preserve">Lab </w:t>
      </w:r>
      <w:r w:rsidR="00BA61D5">
        <w:t>4</w:t>
      </w:r>
      <w:r>
        <w:t>.1</w:t>
      </w:r>
      <w:bookmarkEnd w:id="1"/>
    </w:p>
    <w:p w14:paraId="5AC986D5" w14:textId="4758032B" w:rsidR="00105248" w:rsidRDefault="004B5B91" w:rsidP="00105248">
      <w:r>
        <w:t xml:space="preserve">Within the lab </w:t>
      </w:r>
      <w:r w:rsidR="00814C3E">
        <w:t xml:space="preserve">the method of breaching a host computer through a browser exploit will be executed for the testing of vulnerabilities within a systems defense. A report will be written to ensure these get fixed and patched via a detailed breakdown and short breakdown of the process taken to enact this and the results along with how to fix these issues and what protocols they </w:t>
      </w:r>
      <w:r w:rsidR="00CE116C">
        <w:t>could.</w:t>
      </w:r>
      <w:r w:rsidR="00814C3E">
        <w:t xml:space="preserve"> </w:t>
      </w:r>
      <w:r w:rsidR="006228F8">
        <w:t xml:space="preserve"> </w:t>
      </w:r>
    </w:p>
    <w:p w14:paraId="7E3B538E" w14:textId="3226F98E" w:rsidR="00105248" w:rsidRDefault="00105248" w:rsidP="00105248">
      <w:pPr>
        <w:pStyle w:val="Heading2"/>
      </w:pPr>
      <w:bookmarkStart w:id="2" w:name="_Toc132133146"/>
      <w:r>
        <w:t xml:space="preserve">LAB </w:t>
      </w:r>
      <w:r w:rsidR="00BA61D5">
        <w:t>4</w:t>
      </w:r>
      <w:r>
        <w:t>.2</w:t>
      </w:r>
      <w:bookmarkEnd w:id="2"/>
    </w:p>
    <w:p w14:paraId="3BE937C2" w14:textId="28FD8FC5" w:rsidR="00105248" w:rsidRPr="00105248" w:rsidRDefault="007F1E71" w:rsidP="00105248">
      <w:r w:rsidRPr="007F1E71">
        <w:t xml:space="preserve">Within this lab you will mount an attack on a web server from the wide area network (WAN) with a kali Linux attack machine and then utilize the Microsoft remote desktop connection (RDP) to connect to the </w:t>
      </w:r>
      <w:r w:rsidR="00CE116C" w:rsidRPr="007F1E71">
        <w:t>victim’s</w:t>
      </w:r>
      <w:r w:rsidRPr="007F1E71">
        <w:t xml:space="preserve"> machine once they are exploited with a vulnerability</w:t>
      </w:r>
      <w:r w:rsidR="00EF1F97">
        <w:t xml:space="preserve">. </w:t>
      </w:r>
    </w:p>
    <w:p w14:paraId="0411CA39" w14:textId="7B906F55" w:rsidR="00BF0268" w:rsidRDefault="00AE3E01">
      <w:pPr>
        <w:pStyle w:val="Heading2"/>
      </w:pPr>
      <w:bookmarkStart w:id="3" w:name="_Toc132133147"/>
      <w:r>
        <w:t>Objectives</w:t>
      </w:r>
      <w:bookmarkEnd w:id="3"/>
    </w:p>
    <w:p w14:paraId="225AACC1" w14:textId="7106513D" w:rsidR="00B66D0D" w:rsidRDefault="00B66D0D" w:rsidP="00B66D0D">
      <w:pPr>
        <w:spacing w:line="240" w:lineRule="auto"/>
      </w:pPr>
      <w:r>
        <w:t xml:space="preserve">Lab </w:t>
      </w:r>
      <w:r w:rsidR="00BA61D5">
        <w:t>4</w:t>
      </w:r>
      <w:r>
        <w:t xml:space="preserve">.1 </w:t>
      </w:r>
    </w:p>
    <w:p w14:paraId="6A1B24E8" w14:textId="5EA75F13" w:rsidR="00B66D0D" w:rsidRDefault="006228F8" w:rsidP="00D60D8E">
      <w:pPr>
        <w:pStyle w:val="ListParagraph"/>
        <w:numPr>
          <w:ilvl w:val="0"/>
          <w:numId w:val="7"/>
        </w:numPr>
        <w:spacing w:line="240" w:lineRule="auto"/>
      </w:pPr>
      <w:r>
        <w:t>Use</w:t>
      </w:r>
      <w:r w:rsidR="00D60D8E">
        <w:t xml:space="preserve"> the Metasploit tool to exploit the browser </w:t>
      </w:r>
      <w:r w:rsidR="00CE116C">
        <w:t>vulnerability.</w:t>
      </w:r>
      <w:r w:rsidR="00D60D8E">
        <w:t xml:space="preserve"> </w:t>
      </w:r>
    </w:p>
    <w:p w14:paraId="5213D1B2" w14:textId="62FD6EC0" w:rsidR="00B66D0D" w:rsidRDefault="00CE116C" w:rsidP="00B66D0D">
      <w:pPr>
        <w:pStyle w:val="ListParagraph"/>
        <w:numPr>
          <w:ilvl w:val="0"/>
          <w:numId w:val="7"/>
        </w:numPr>
      </w:pPr>
      <w:r>
        <w:t>Utilize</w:t>
      </w:r>
      <w:r w:rsidR="00D60D8E">
        <w:t xml:space="preserve"> a spear phishing attack </w:t>
      </w:r>
      <w:r>
        <w:t>to</w:t>
      </w:r>
      <w:r w:rsidR="00D60D8E">
        <w:t xml:space="preserve"> track a user into launching the web browser with the vulnerability within, to gain access to the host computer. </w:t>
      </w:r>
    </w:p>
    <w:p w14:paraId="1E4E38FD" w14:textId="059627A1" w:rsidR="00EF1F97" w:rsidRDefault="00D60D8E" w:rsidP="00B66D0D">
      <w:pPr>
        <w:pStyle w:val="ListParagraph"/>
        <w:numPr>
          <w:ilvl w:val="0"/>
          <w:numId w:val="7"/>
        </w:numPr>
      </w:pPr>
      <w:r>
        <w:t xml:space="preserve">Gaining Access to the host machine using this vulnerability and </w:t>
      </w:r>
      <w:r w:rsidR="00CE116C">
        <w:t>accessing</w:t>
      </w:r>
      <w:r>
        <w:t xml:space="preserve"> the flags to demonstrate what one can access with the </w:t>
      </w:r>
      <w:r w:rsidR="00CE116C">
        <w:t>vulnerability.</w:t>
      </w:r>
      <w:r>
        <w:t xml:space="preserve"> </w:t>
      </w:r>
    </w:p>
    <w:p w14:paraId="543F3850" w14:textId="3886F152" w:rsidR="007F1E71" w:rsidRDefault="007F1E71" w:rsidP="007F1E71">
      <w:r>
        <w:t>Lab 4.2</w:t>
      </w:r>
    </w:p>
    <w:p w14:paraId="2F681D3D" w14:textId="3D200B5E" w:rsidR="007F1E71" w:rsidRPr="007F1E71" w:rsidRDefault="007F1E71" w:rsidP="00141FEF">
      <w:pPr>
        <w:numPr>
          <w:ilvl w:val="0"/>
          <w:numId w:val="8"/>
        </w:numPr>
        <w:spacing w:line="240" w:lineRule="auto"/>
      </w:pPr>
      <w:r w:rsidRPr="007F1E71">
        <w:t xml:space="preserve">Use nmap and zenmap </w:t>
      </w:r>
      <w:r w:rsidR="00CE116C" w:rsidRPr="007F1E71">
        <w:t>to</w:t>
      </w:r>
      <w:r w:rsidRPr="007F1E71">
        <w:t xml:space="preserve"> scan the WAN and then utilize the bruter tool to exploit SMTP by a brute force </w:t>
      </w:r>
      <w:r w:rsidR="00141FEF" w:rsidRPr="007F1E71">
        <w:t>attack.</w:t>
      </w:r>
    </w:p>
    <w:p w14:paraId="483689EC" w14:textId="77777777" w:rsidR="007F1E71" w:rsidRPr="007F1E71" w:rsidRDefault="007F1E71" w:rsidP="00141FEF">
      <w:pPr>
        <w:numPr>
          <w:ilvl w:val="0"/>
          <w:numId w:val="8"/>
        </w:numPr>
        <w:spacing w:line="240" w:lineRule="auto"/>
      </w:pPr>
      <w:r w:rsidRPr="007F1E71">
        <w:t>Once brute forced utilize credentials recovered to enter the credentials to access the Remote desktop protocol and then deface a website </w:t>
      </w:r>
    </w:p>
    <w:p w14:paraId="7F7B609B" w14:textId="74653742" w:rsidR="007F1E71" w:rsidRDefault="007F1E71" w:rsidP="007F1E71">
      <w:pPr>
        <w:numPr>
          <w:ilvl w:val="0"/>
          <w:numId w:val="8"/>
        </w:numPr>
        <w:spacing w:line="240" w:lineRule="auto"/>
      </w:pPr>
      <w:r w:rsidRPr="007F1E71">
        <w:t xml:space="preserve">Make sure to cover tracks on the hacks that you have </w:t>
      </w:r>
      <w:r w:rsidR="00141FEF" w:rsidRPr="007F1E71">
        <w:t>performed.</w:t>
      </w:r>
    </w:p>
    <w:p w14:paraId="363F7739" w14:textId="4F303B76" w:rsidR="00BF0268" w:rsidRDefault="00F01977">
      <w:pPr>
        <w:pStyle w:val="Heading1"/>
      </w:pPr>
      <w:bookmarkStart w:id="4" w:name="_Toc132133148"/>
      <w:r>
        <w:t xml:space="preserve">Lab </w:t>
      </w:r>
      <w:r w:rsidR="00AE3E01">
        <w:t xml:space="preserve">Description </w:t>
      </w:r>
      <w:r>
        <w:t>Details</w:t>
      </w:r>
      <w:bookmarkEnd w:id="4"/>
    </w:p>
    <w:p w14:paraId="54379690" w14:textId="6A91C031" w:rsidR="00AE51B8" w:rsidRDefault="00AE51B8">
      <w:pPr>
        <w:pStyle w:val="Heading2"/>
      </w:pPr>
      <w:bookmarkStart w:id="5" w:name="_Toc132133149"/>
      <w:r>
        <w:t>Procedure</w:t>
      </w:r>
      <w:bookmarkEnd w:id="5"/>
      <w:r>
        <w:t xml:space="preserve"> </w:t>
      </w:r>
    </w:p>
    <w:p w14:paraId="653ED224" w14:textId="252AD19E" w:rsidR="00105248" w:rsidRDefault="00105248">
      <w:pPr>
        <w:pStyle w:val="Heading2"/>
        <w:rPr>
          <w:sz w:val="28"/>
          <w:szCs w:val="28"/>
        </w:rPr>
      </w:pPr>
      <w:bookmarkStart w:id="6" w:name="_Toc132133150"/>
      <w:r>
        <w:t xml:space="preserve">LAB </w:t>
      </w:r>
      <w:r w:rsidR="00BA61D5">
        <w:t>4</w:t>
      </w:r>
      <w:r>
        <w:t>.1</w:t>
      </w:r>
      <w:bookmarkEnd w:id="6"/>
    </w:p>
    <w:p w14:paraId="411E34F7" w14:textId="7ABDA294" w:rsidR="00E14944" w:rsidRDefault="00567C39" w:rsidP="00105248">
      <w:pPr>
        <w:pStyle w:val="ListParagraph"/>
        <w:numPr>
          <w:ilvl w:val="0"/>
          <w:numId w:val="5"/>
        </w:numPr>
      </w:pPr>
      <w:r>
        <w:t>First begin by</w:t>
      </w:r>
      <w:r w:rsidR="0055688C">
        <w:t xml:space="preserve"> opening the windows attack </w:t>
      </w:r>
      <w:r w:rsidR="00141FEF">
        <w:t>machine and</w:t>
      </w:r>
      <w:r w:rsidR="0055688C">
        <w:t xml:space="preserve"> proceed to the command </w:t>
      </w:r>
      <w:r>
        <w:t>prompt.</w:t>
      </w:r>
      <w:r w:rsidR="0055688C">
        <w:t xml:space="preserve"> </w:t>
      </w:r>
    </w:p>
    <w:p w14:paraId="47025A39" w14:textId="202BCE1E" w:rsidR="006A5028" w:rsidRDefault="0055688C" w:rsidP="00105248">
      <w:pPr>
        <w:pStyle w:val="ListParagraph"/>
        <w:numPr>
          <w:ilvl w:val="0"/>
          <w:numId w:val="5"/>
        </w:numPr>
      </w:pPr>
      <w:r>
        <w:t xml:space="preserve">Proceed to run </w:t>
      </w:r>
      <w:r w:rsidR="00567C39">
        <w:t>a</w:t>
      </w:r>
      <w:r>
        <w:t xml:space="preserve"> nmap on 203.0.113.100 and after successful confirmation of the ports in </w:t>
      </w:r>
      <w:r>
        <w:rPr>
          <w:i/>
          <w:iCs/>
        </w:rPr>
        <w:t>Figure 1</w:t>
      </w:r>
      <w:r>
        <w:t xml:space="preserve"> </w:t>
      </w:r>
      <w:r w:rsidR="00141FEF">
        <w:t>below.</w:t>
      </w:r>
      <w:r>
        <w:t xml:space="preserve"> </w:t>
      </w:r>
    </w:p>
    <w:p w14:paraId="1CE4D463" w14:textId="3C1A1B9B" w:rsidR="0055688C" w:rsidRDefault="0055688C" w:rsidP="00105248">
      <w:pPr>
        <w:pStyle w:val="ListParagraph"/>
        <w:numPr>
          <w:ilvl w:val="0"/>
          <w:numId w:val="5"/>
        </w:numPr>
      </w:pPr>
      <w:r>
        <w:t xml:space="preserve">After nmap is </w:t>
      </w:r>
      <w:r w:rsidR="00B422FF">
        <w:t>run</w:t>
      </w:r>
      <w:r>
        <w:t xml:space="preserve"> go through zenmap and run an intense scan on the same ip address as listed </w:t>
      </w:r>
      <w:r w:rsidR="00B422FF">
        <w:t>above and</w:t>
      </w:r>
      <w:r>
        <w:t xml:space="preserve"> </w:t>
      </w:r>
      <w:r w:rsidR="008F57C0">
        <w:t>s</w:t>
      </w:r>
      <w:r>
        <w:t xml:space="preserve">click on the ports tab and identify the same ports as the picture are listed as </w:t>
      </w:r>
      <w:r w:rsidR="00CE116C">
        <w:t>well.</w:t>
      </w:r>
      <w:r w:rsidR="001F6200">
        <w:t xml:space="preserve"> </w:t>
      </w:r>
    </w:p>
    <w:p w14:paraId="16922ADB" w14:textId="7A8EA194" w:rsidR="000E7D41" w:rsidRDefault="000E7D41" w:rsidP="00105248">
      <w:pPr>
        <w:pStyle w:val="ListParagraph"/>
        <w:numPr>
          <w:ilvl w:val="0"/>
          <w:numId w:val="5"/>
        </w:numPr>
      </w:pPr>
      <w:r>
        <w:t xml:space="preserve">After </w:t>
      </w:r>
      <w:r w:rsidR="00567C39">
        <w:t>closing</w:t>
      </w:r>
      <w:r>
        <w:t xml:space="preserve"> the applications and access bruter and begin a brute force attack on the </w:t>
      </w:r>
      <w:r w:rsidR="00607249">
        <w:t xml:space="preserve">ip address 203.0.113.100 with the username set to administrator and then where the dictionary is selected and browse local files and select the wordlist folder. </w:t>
      </w:r>
    </w:p>
    <w:p w14:paraId="64078E72" w14:textId="1F4C942E" w:rsidR="00FC106F" w:rsidRDefault="00FC106F" w:rsidP="00105248">
      <w:pPr>
        <w:pStyle w:val="ListParagraph"/>
        <w:numPr>
          <w:ilvl w:val="0"/>
          <w:numId w:val="5"/>
        </w:numPr>
      </w:pPr>
      <w:r>
        <w:t xml:space="preserve">Following this you need to extract the dark </w:t>
      </w:r>
      <w:r w:rsidR="00567C39">
        <w:t>comment</w:t>
      </w:r>
      <w:r>
        <w:t xml:space="preserve"> file to the folder dark comet and launch the darkcomet.exe </w:t>
      </w:r>
    </w:p>
    <w:p w14:paraId="3DEB09B4" w14:textId="6885E7A3" w:rsidR="00FC106F" w:rsidRDefault="00FC106F" w:rsidP="00105248">
      <w:pPr>
        <w:pStyle w:val="ListParagraph"/>
        <w:numPr>
          <w:ilvl w:val="0"/>
          <w:numId w:val="5"/>
        </w:numPr>
      </w:pPr>
      <w:r>
        <w:lastRenderedPageBreak/>
        <w:t xml:space="preserve">Retrieve the first flag within this folder by clicking on the </w:t>
      </w:r>
      <w:r w:rsidR="00CE116C">
        <w:t>flag3.</w:t>
      </w:r>
    </w:p>
    <w:p w14:paraId="01FA1CF9" w14:textId="664B1F63" w:rsidR="00FC106F" w:rsidRDefault="00FC106F" w:rsidP="00105248">
      <w:pPr>
        <w:pStyle w:val="ListParagraph"/>
        <w:numPr>
          <w:ilvl w:val="0"/>
          <w:numId w:val="5"/>
        </w:numPr>
      </w:pPr>
      <w:r>
        <w:t xml:space="preserve">The darkcomet.exe will ask to access the firewall allow for it to access it once inside of the application click the listen but and listen on port 443 access the full </w:t>
      </w:r>
      <w:r w:rsidR="00567C39">
        <w:t>editor</w:t>
      </w:r>
      <w:r>
        <w:t xml:space="preserve"> in the menu </w:t>
      </w:r>
    </w:p>
    <w:p w14:paraId="548235A2" w14:textId="7906DDDC" w:rsidR="00FC106F" w:rsidRDefault="00FC106F" w:rsidP="00105248">
      <w:pPr>
        <w:pStyle w:val="ListParagraph"/>
        <w:numPr>
          <w:ilvl w:val="0"/>
          <w:numId w:val="5"/>
        </w:numPr>
      </w:pPr>
      <w:r>
        <w:t xml:space="preserve">And click on the network settings, in order to create a new stip with the IP/DNS field being 175.45.176.200 and selecting port 443 add it and navigate to the </w:t>
      </w:r>
      <w:r w:rsidR="00567C39">
        <w:t>custom</w:t>
      </w:r>
      <w:r>
        <w:t xml:space="preserve"> icon and select the </w:t>
      </w:r>
      <w:r w:rsidR="00567C39">
        <w:t>Firefox</w:t>
      </w:r>
      <w:r>
        <w:t xml:space="preserve"> logo </w:t>
      </w:r>
    </w:p>
    <w:p w14:paraId="095DADE7" w14:textId="606345BE" w:rsidR="00FC106F" w:rsidRDefault="00FC106F" w:rsidP="00105248">
      <w:pPr>
        <w:pStyle w:val="ListParagraph"/>
        <w:numPr>
          <w:ilvl w:val="0"/>
          <w:numId w:val="5"/>
        </w:numPr>
      </w:pPr>
      <w:r>
        <w:t xml:space="preserve">Following navigate to the stub finalization tab and select UPX nand save it to the desktop of your virtual </w:t>
      </w:r>
      <w:r w:rsidR="00CE116C">
        <w:t>machine.</w:t>
      </w:r>
    </w:p>
    <w:p w14:paraId="3B7E05ED" w14:textId="6F7999AE" w:rsidR="00FC106F" w:rsidRDefault="00FC106F" w:rsidP="00105248">
      <w:pPr>
        <w:pStyle w:val="ListParagraph"/>
        <w:numPr>
          <w:ilvl w:val="0"/>
          <w:numId w:val="5"/>
        </w:numPr>
      </w:pPr>
      <w:r>
        <w:t xml:space="preserve">After create a copy of the firefox and then navigate to the cmd and type in the mstsc once the remote desktop protocol opens write in the fillowing ip address 203.0.113.100 log in with the credentials administrator and P@ssw0rd after paste the firfox package generated by you in darkstar and click on it on the windows server </w:t>
      </w:r>
    </w:p>
    <w:p w14:paraId="270990E3" w14:textId="4DAAA957" w:rsidR="00FC106F" w:rsidRDefault="00FC106F" w:rsidP="00105248">
      <w:pPr>
        <w:pStyle w:val="ListParagraph"/>
        <w:numPr>
          <w:ilvl w:val="0"/>
          <w:numId w:val="5"/>
        </w:numPr>
      </w:pPr>
      <w:r>
        <w:t xml:space="preserve">After The connection will appear in the darkcomet program as 1 user, double click on that user and then navigate to the system info page and then select the computer information tab (be sure to refresh on the bottom of the window) </w:t>
      </w:r>
    </w:p>
    <w:p w14:paraId="272F570F" w14:textId="56DA9B58" w:rsidR="00FC106F" w:rsidRDefault="00FC106F" w:rsidP="00105248">
      <w:pPr>
        <w:pStyle w:val="ListParagraph"/>
        <w:numPr>
          <w:ilvl w:val="0"/>
          <w:numId w:val="5"/>
        </w:numPr>
      </w:pPr>
      <w:r>
        <w:t xml:space="preserve">Click on the files manager and navigate to explorer files </w:t>
      </w:r>
      <w:r w:rsidR="003A20F1">
        <w:t>once in a window will open where the attacker (you) are on the left and the victim is on the right, click on the victims c drive and navigate to the share folder and enter the death start folder</w:t>
      </w:r>
    </w:p>
    <w:p w14:paraId="1B865690" w14:textId="364FF260" w:rsidR="003A20F1" w:rsidRDefault="003A20F1" w:rsidP="00105248">
      <w:pPr>
        <w:pStyle w:val="ListParagraph"/>
        <w:numPr>
          <w:ilvl w:val="0"/>
          <w:numId w:val="5"/>
        </w:numPr>
      </w:pPr>
      <w:r>
        <w:t>Once inside the deathstar folder select all of the blueprint images for the deathstar and open up your c drive and navigate to the users public and then documents and then select the receive button to copy the files over to your machine</w:t>
      </w:r>
    </w:p>
    <w:p w14:paraId="640FAB94" w14:textId="39EA82C2" w:rsidR="008A3AE9" w:rsidRDefault="003A20F1" w:rsidP="008A3AE9">
      <w:pPr>
        <w:pStyle w:val="ListParagraph"/>
        <w:numPr>
          <w:ilvl w:val="0"/>
          <w:numId w:val="5"/>
        </w:numPr>
      </w:pPr>
      <w:r>
        <w:t xml:space="preserve">After </w:t>
      </w:r>
      <w:r w:rsidR="00CE116C">
        <w:t>verifying</w:t>
      </w:r>
      <w:r>
        <w:t xml:space="preserve"> they are there by hitting the refresh button on the bottom of the window </w:t>
      </w:r>
    </w:p>
    <w:p w14:paraId="4CB7F9BD" w14:textId="1AF754DD" w:rsidR="00105248" w:rsidRDefault="00105248">
      <w:pPr>
        <w:pStyle w:val="Heading2"/>
      </w:pPr>
      <w:bookmarkStart w:id="7" w:name="_Toc132133151"/>
      <w:r>
        <w:t xml:space="preserve">LAB </w:t>
      </w:r>
      <w:r w:rsidR="00BA61D5">
        <w:t>4</w:t>
      </w:r>
      <w:r>
        <w:t>.2</w:t>
      </w:r>
      <w:bookmarkEnd w:id="7"/>
    </w:p>
    <w:p w14:paraId="348FC832" w14:textId="7F700EF4" w:rsidR="00141FEF" w:rsidRPr="00141FEF" w:rsidRDefault="00141FEF" w:rsidP="00C0653D">
      <w:pPr>
        <w:pStyle w:val="ListParagraph"/>
        <w:numPr>
          <w:ilvl w:val="0"/>
          <w:numId w:val="11"/>
        </w:numPr>
      </w:pPr>
      <w:r w:rsidRPr="00141FEF">
        <w:t xml:space="preserve">Begin by selecting the windows 8.1 attack machine with the external address of 175.45.176.200, once inside the attack machine open the cmd shortcut and then type in the command nmap ww.campus.edu </w:t>
      </w:r>
    </w:p>
    <w:p w14:paraId="0AFFE901" w14:textId="35F9E064" w:rsidR="00141FEF" w:rsidRPr="00141FEF" w:rsidRDefault="00141FEF" w:rsidP="00C0653D">
      <w:pPr>
        <w:pStyle w:val="ListParagraph"/>
        <w:numPr>
          <w:ilvl w:val="0"/>
          <w:numId w:val="11"/>
        </w:numPr>
      </w:pPr>
      <w:r w:rsidRPr="00141FEF">
        <w:t xml:space="preserve">Take note of the sample flag that is listed in there then type in zenmap and launch into the graphical user interface of zenmap within the target type www.campus.edu and hit scan. </w:t>
      </w:r>
    </w:p>
    <w:p w14:paraId="169A7FBE" w14:textId="372EB391" w:rsidR="00141FEF" w:rsidRPr="00141FEF" w:rsidRDefault="00141FEF" w:rsidP="00C0653D">
      <w:pPr>
        <w:pStyle w:val="ListParagraph"/>
        <w:numPr>
          <w:ilvl w:val="0"/>
          <w:numId w:val="11"/>
        </w:numPr>
      </w:pPr>
      <w:r w:rsidRPr="00141FEF">
        <w:t xml:space="preserve">Take note of the many Microsoft services that are running and then select scan within the top right of zen map and then exit the program once exited type exit in the command </w:t>
      </w:r>
      <w:r w:rsidR="00DB7401" w:rsidRPr="00141FEF">
        <w:t>prompt</w:t>
      </w:r>
      <w:r w:rsidR="00DB7401">
        <w:t>.</w:t>
      </w:r>
    </w:p>
    <w:p w14:paraId="40234E3A" w14:textId="77777777" w:rsidR="00141FEF" w:rsidRPr="00141FEF" w:rsidRDefault="00141FEF" w:rsidP="00C0653D">
      <w:pPr>
        <w:pStyle w:val="ListParagraph"/>
        <w:numPr>
          <w:ilvl w:val="0"/>
          <w:numId w:val="11"/>
        </w:numPr>
      </w:pPr>
      <w:r w:rsidRPr="00141FEF">
        <w:t xml:space="preserve">Double click the bruter.exe program on the desktop and then set the target as www.campus.edu within the protocol drop down box select SMTP, then select the option box next to it and set the authentication to LOGIN and the domain to campus.edu and in the user type administrator after go to the dictionary selection and select browse, navigate to the local disk and find the wordlist.txt file and open it to select this for the brute force attack </w:t>
      </w:r>
    </w:p>
    <w:p w14:paraId="257CD55F" w14:textId="0319BFA3" w:rsidR="00141FEF" w:rsidRPr="00141FEF" w:rsidRDefault="00141FEF" w:rsidP="00C0653D">
      <w:pPr>
        <w:pStyle w:val="ListParagraph"/>
        <w:numPr>
          <w:ilvl w:val="0"/>
          <w:numId w:val="11"/>
        </w:numPr>
      </w:pPr>
      <w:r w:rsidRPr="00141FEF">
        <w:t xml:space="preserve">Start the </w:t>
      </w:r>
      <w:r w:rsidR="002A7515" w:rsidRPr="00141FEF">
        <w:t>attack</w:t>
      </w:r>
      <w:r w:rsidRPr="00141FEF">
        <w:t xml:space="preserve"> and then wait, take note of the </w:t>
      </w:r>
      <w:r w:rsidR="002A7515">
        <w:t>B</w:t>
      </w:r>
      <w:r w:rsidRPr="00141FEF">
        <w:t xml:space="preserve">ruter cycle and go to the testing tab to see all the passwords it is testing go back to the result tab to discover the </w:t>
      </w:r>
      <w:r w:rsidR="00DB7401" w:rsidRPr="00141FEF">
        <w:t>user’s</w:t>
      </w:r>
      <w:r w:rsidRPr="00141FEF">
        <w:t xml:space="preserve"> password P@</w:t>
      </w:r>
      <w:r w:rsidR="00CE116C" w:rsidRPr="00141FEF">
        <w:t>ssw0rd.</w:t>
      </w:r>
      <w:r w:rsidRPr="00141FEF">
        <w:t xml:space="preserve"> </w:t>
      </w:r>
      <w:r w:rsidR="00EC551A">
        <w:t>s</w:t>
      </w:r>
    </w:p>
    <w:p w14:paraId="4112703C" w14:textId="6C8908FE" w:rsidR="00141FEF" w:rsidRPr="00141FEF" w:rsidRDefault="00446B96" w:rsidP="00C0653D">
      <w:pPr>
        <w:pStyle w:val="ListParagraph"/>
        <w:numPr>
          <w:ilvl w:val="0"/>
          <w:numId w:val="11"/>
        </w:numPr>
      </w:pPr>
      <w:r>
        <w:t xml:space="preserve">Run bruter with the same parameters as before except the user replace with flag3 and then begin the brute force attack to get access to the flag for that users account. </w:t>
      </w:r>
    </w:p>
    <w:p w14:paraId="7B6875A6" w14:textId="67E06654" w:rsidR="00141FEF" w:rsidRPr="00141FEF" w:rsidRDefault="00141FEF" w:rsidP="00C0653D">
      <w:pPr>
        <w:pStyle w:val="ListParagraph"/>
        <w:numPr>
          <w:ilvl w:val="0"/>
          <w:numId w:val="11"/>
        </w:numPr>
      </w:pPr>
      <w:r w:rsidRPr="00141FEF">
        <w:t xml:space="preserve">Now to alter the website double click on the iexplore shortcut and then in the URL type http://www.campus.edu then hit enter now that you are on the page it should display Windows 2008 Internal Server exit out and then go back to the CMD prompt and type nmap www.campus.edu -p </w:t>
      </w:r>
      <w:r w:rsidR="00DB7401" w:rsidRPr="00141FEF">
        <w:t>3389.</w:t>
      </w:r>
      <w:r w:rsidRPr="00141FEF">
        <w:t xml:space="preserve"> </w:t>
      </w:r>
    </w:p>
    <w:p w14:paraId="717668EC" w14:textId="7C702254" w:rsidR="00141FEF" w:rsidRPr="00141FEF" w:rsidRDefault="00446B96" w:rsidP="00C0653D">
      <w:pPr>
        <w:pStyle w:val="ListParagraph"/>
        <w:numPr>
          <w:ilvl w:val="0"/>
          <w:numId w:val="11"/>
        </w:numPr>
      </w:pPr>
      <w:r>
        <w:t>Within the url for campus.edu add a forward /flag3.txt it should look like http://www.campus.edu/flag3.txt</w:t>
      </w:r>
    </w:p>
    <w:p w14:paraId="66A41D3E" w14:textId="77777777" w:rsidR="00141FEF" w:rsidRPr="00141FEF" w:rsidRDefault="00141FEF" w:rsidP="00C0653D">
      <w:pPr>
        <w:pStyle w:val="ListParagraph"/>
        <w:numPr>
          <w:ilvl w:val="0"/>
          <w:numId w:val="11"/>
        </w:numPr>
      </w:pPr>
      <w:r w:rsidRPr="00141FEF">
        <w:t xml:space="preserve">Following this type in mstsc to begin the remote desktop session and within the computer box type in the www.campus.edu and then hit connect once prompted enter the passwords that you have cracked from the brute force attack (user: administrator, pass: P@ssw0rd and then click yes when prompted </w:t>
      </w:r>
    </w:p>
    <w:p w14:paraId="4102C8F0" w14:textId="77777777" w:rsidR="00141FEF" w:rsidRPr="00141FEF" w:rsidRDefault="00141FEF" w:rsidP="00C0653D">
      <w:pPr>
        <w:pStyle w:val="ListParagraph"/>
        <w:numPr>
          <w:ilvl w:val="0"/>
          <w:numId w:val="11"/>
        </w:numPr>
      </w:pPr>
      <w:r w:rsidRPr="00141FEF">
        <w:t xml:space="preserve">Once inside the windows server click on the start button and right click it and select the computer icon and double click on the xampp folder and then double click on the htdocs.folder and right click on the index.html folder and select open with and chose notepad </w:t>
      </w:r>
    </w:p>
    <w:p w14:paraId="22E36ADE" w14:textId="77777777" w:rsidR="00141FEF" w:rsidRPr="00141FEF" w:rsidRDefault="00141FEF" w:rsidP="00C0653D">
      <w:pPr>
        <w:pStyle w:val="ListParagraph"/>
        <w:numPr>
          <w:ilvl w:val="0"/>
          <w:numId w:val="11"/>
        </w:numPr>
      </w:pPr>
      <w:r w:rsidRPr="00141FEF">
        <w:t xml:space="preserve">Highlight Windows 2008 Internal Server in the index.html file and then type in Hacked Web Server </w:t>
      </w:r>
    </w:p>
    <w:p w14:paraId="09878BA9" w14:textId="44FEEE92" w:rsidR="00141FEF" w:rsidRPr="00141FEF" w:rsidRDefault="008E2BCF" w:rsidP="00C0653D">
      <w:pPr>
        <w:pStyle w:val="ListParagraph"/>
        <w:numPr>
          <w:ilvl w:val="0"/>
          <w:numId w:val="11"/>
        </w:numPr>
      </w:pPr>
      <w:r>
        <w:lastRenderedPageBreak/>
        <w:t>When inside the index.html notepad scroll to the bottom to find the associated flag for this challenge</w:t>
      </w:r>
    </w:p>
    <w:p w14:paraId="30059109" w14:textId="28156A9A" w:rsidR="00141FEF" w:rsidRPr="00141FEF" w:rsidRDefault="00141FEF" w:rsidP="00C0653D">
      <w:pPr>
        <w:pStyle w:val="ListParagraph"/>
        <w:numPr>
          <w:ilvl w:val="0"/>
          <w:numId w:val="11"/>
        </w:numPr>
      </w:pPr>
      <w:r w:rsidRPr="00141FEF">
        <w:t xml:space="preserve">From the notepad menu select file and then save to make sure the changes take effect, from the windows explorer menu bar select file and then close now minimize the remote desktop session and on your desktop double click on the iexplore shortcut on the desktop within the url type http://www.campus.edu and then press enter if message </w:t>
      </w:r>
      <w:r w:rsidR="00DB7401" w:rsidRPr="00141FEF">
        <w:t>hasn’t</w:t>
      </w:r>
      <w:r w:rsidRPr="00141FEF">
        <w:t xml:space="preserve"> changed refresh the page and then you will see the message typed within the index.html file Hacked Web Server then proceed to close out of the internet Explorer </w:t>
      </w:r>
    </w:p>
    <w:p w14:paraId="6099DA6A" w14:textId="77777777" w:rsidR="00141FEF" w:rsidRPr="00141FEF" w:rsidRDefault="00141FEF" w:rsidP="00C0653D">
      <w:pPr>
        <w:pStyle w:val="ListParagraph"/>
        <w:numPr>
          <w:ilvl w:val="0"/>
          <w:numId w:val="11"/>
        </w:numPr>
      </w:pPr>
      <w:r w:rsidRPr="00141FEF">
        <w:t xml:space="preserve">Now to cover the tracks click on the RDP connection that you have previously minimized and open the cmd prompt by clicking on the icon on the windows server desktop. </w:t>
      </w:r>
    </w:p>
    <w:p w14:paraId="095CEDAD" w14:textId="44691CFA" w:rsidR="00141FEF" w:rsidRPr="00141FEF" w:rsidRDefault="00141FEF" w:rsidP="00C0653D">
      <w:pPr>
        <w:pStyle w:val="ListParagraph"/>
        <w:numPr>
          <w:ilvl w:val="0"/>
          <w:numId w:val="11"/>
        </w:numPr>
      </w:pPr>
      <w:r w:rsidRPr="00141FEF">
        <w:t xml:space="preserve">Type in the following command net stop Apache2.2 and hit enter after the service </w:t>
      </w:r>
      <w:r w:rsidR="002E7525" w:rsidRPr="00141FEF">
        <w:t>has</w:t>
      </w:r>
      <w:r w:rsidRPr="00141FEF">
        <w:t xml:space="preserve"> stopped type </w:t>
      </w:r>
      <w:r w:rsidR="00DB7401" w:rsidRPr="00141FEF">
        <w:t>exit.</w:t>
      </w:r>
      <w:r w:rsidRPr="00141FEF">
        <w:t xml:space="preserve"> </w:t>
      </w:r>
    </w:p>
    <w:p w14:paraId="4D16BF2B" w14:textId="0CF410CF" w:rsidR="00141FEF" w:rsidRPr="00141FEF" w:rsidRDefault="00141FEF" w:rsidP="00C0653D">
      <w:pPr>
        <w:pStyle w:val="ListParagraph"/>
        <w:numPr>
          <w:ilvl w:val="0"/>
          <w:numId w:val="11"/>
        </w:numPr>
      </w:pPr>
      <w:r w:rsidRPr="00141FEF">
        <w:t xml:space="preserve">Now click on the start in the bottom left and click on computer and open the local disk c:\, then double click and open the xampp folder and once again on the </w:t>
      </w:r>
      <w:r w:rsidR="002E7525" w:rsidRPr="00141FEF">
        <w:t>Apache</w:t>
      </w:r>
      <w:r w:rsidRPr="00141FEF">
        <w:t xml:space="preserve"> folder, then navigate to the logs folder and double click to enter the folder and find the access.log file. </w:t>
      </w:r>
    </w:p>
    <w:p w14:paraId="7CB0ACBC" w14:textId="29FB9FFF" w:rsidR="00141FEF" w:rsidRPr="00141FEF" w:rsidRDefault="002E7525" w:rsidP="00C0653D">
      <w:pPr>
        <w:pStyle w:val="ListParagraph"/>
        <w:numPr>
          <w:ilvl w:val="0"/>
          <w:numId w:val="11"/>
        </w:numPr>
      </w:pPr>
      <w:r>
        <w:t xml:space="preserve">Click on the flag files5.txt to retrieve the flag within the logs folder and within the access log scroll to discover flag 6 within the access log file.  </w:t>
      </w:r>
    </w:p>
    <w:p w14:paraId="20DF9984" w14:textId="2F7A0FDA" w:rsidR="00141FEF" w:rsidRPr="00141FEF" w:rsidRDefault="00141FEF" w:rsidP="00C0653D">
      <w:pPr>
        <w:pStyle w:val="ListParagraph"/>
        <w:numPr>
          <w:ilvl w:val="0"/>
          <w:numId w:val="11"/>
        </w:numPr>
      </w:pPr>
      <w:r w:rsidRPr="00141FEF">
        <w:t xml:space="preserve">After opening the logs file highlight all the entries that have the </w:t>
      </w:r>
      <w:r w:rsidR="00671014" w:rsidRPr="00141FEF">
        <w:t>I</w:t>
      </w:r>
      <w:r w:rsidR="00671014">
        <w:t>P</w:t>
      </w:r>
      <w:r w:rsidRPr="00141FEF">
        <w:t xml:space="preserve"> address 174.45.176.200 now remove them using the cut option in the edit tool bar once you have deleted the text save the file and then exit </w:t>
      </w:r>
    </w:p>
    <w:p w14:paraId="3D11221D" w14:textId="017ED20C" w:rsidR="00141FEF" w:rsidRPr="00141FEF" w:rsidRDefault="00141FEF" w:rsidP="00C0653D">
      <w:pPr>
        <w:pStyle w:val="ListParagraph"/>
        <w:numPr>
          <w:ilvl w:val="0"/>
          <w:numId w:val="11"/>
        </w:numPr>
      </w:pPr>
      <w:r w:rsidRPr="00141FEF">
        <w:t xml:space="preserve">After navigating back to the desktop of the windows server and double click on the command prompt shortcut and type in net start Apache2.2 to restart the service then proceed to type edit after service starts </w:t>
      </w:r>
    </w:p>
    <w:p w14:paraId="55567F1C" w14:textId="044D12D1" w:rsidR="00141FEF" w:rsidRPr="00141FEF" w:rsidRDefault="00141FEF" w:rsidP="00C0653D">
      <w:pPr>
        <w:pStyle w:val="ListParagraph"/>
        <w:numPr>
          <w:ilvl w:val="0"/>
          <w:numId w:val="11"/>
        </w:numPr>
      </w:pPr>
      <w:r w:rsidRPr="00141FEF">
        <w:t xml:space="preserve">Open the firefox option on the desktop and then type in the </w:t>
      </w:r>
      <w:r w:rsidR="00DB7401" w:rsidRPr="00141FEF">
        <w:t>URL</w:t>
      </w:r>
      <w:r w:rsidRPr="00141FEF">
        <w:t xml:space="preserve"> 127.0.0.1 into the </w:t>
      </w:r>
      <w:r w:rsidR="00DB7401" w:rsidRPr="00141FEF">
        <w:t>URL</w:t>
      </w:r>
      <w:r w:rsidRPr="00141FEF">
        <w:t xml:space="preserve"> bar and verify once more that the website is still hacked close out of </w:t>
      </w:r>
      <w:r w:rsidR="00DB7401" w:rsidRPr="00141FEF">
        <w:t>Firefox</w:t>
      </w:r>
      <w:r w:rsidRPr="00141FEF">
        <w:t xml:space="preserve"> and click on the start button in the bottom left corner then click the arrow to log </w:t>
      </w:r>
      <w:r w:rsidR="00DB7401" w:rsidRPr="00141FEF">
        <w:t>off</w:t>
      </w:r>
      <w:r w:rsidRPr="00141FEF">
        <w:t xml:space="preserve"> the computer. </w:t>
      </w:r>
    </w:p>
    <w:p w14:paraId="3F3D2107" w14:textId="2CC91D88" w:rsidR="00BF0268" w:rsidRDefault="00F01977">
      <w:pPr>
        <w:pStyle w:val="Heading1"/>
      </w:pPr>
      <w:bookmarkStart w:id="8" w:name="_Toc132133152"/>
      <w:r>
        <w:t>Supporting Evidence</w:t>
      </w:r>
      <w:bookmarkEnd w:id="8"/>
    </w:p>
    <w:p w14:paraId="72F9F22B" w14:textId="58425358" w:rsidR="00FF2445" w:rsidRDefault="00FF2445" w:rsidP="00FF2445">
      <w:pPr>
        <w:pStyle w:val="Heading2"/>
      </w:pPr>
      <w:bookmarkStart w:id="9" w:name="_Toc132133153"/>
      <w:r>
        <w:t xml:space="preserve">LAB </w:t>
      </w:r>
      <w:r w:rsidR="00BA61D5">
        <w:t>4</w:t>
      </w:r>
      <w:r>
        <w:t>.1</w:t>
      </w:r>
      <w:bookmarkEnd w:id="9"/>
    </w:p>
    <w:p w14:paraId="70828961" w14:textId="6BFC6033" w:rsidR="00291A02" w:rsidRDefault="00CD15DE" w:rsidP="00291A02">
      <w:r w:rsidRPr="00CD15DE">
        <w:rPr>
          <w:noProof/>
        </w:rPr>
        <w:drawing>
          <wp:anchor distT="0" distB="0" distL="114300" distR="114300" simplePos="0" relativeHeight="251661312" behindDoc="0" locked="0" layoutInCell="1" allowOverlap="1" wp14:anchorId="03379421" wp14:editId="232BB9C4">
            <wp:simplePos x="0" y="0"/>
            <wp:positionH relativeFrom="margin">
              <wp:align>left</wp:align>
            </wp:positionH>
            <wp:positionV relativeFrom="paragraph">
              <wp:posOffset>381635</wp:posOffset>
            </wp:positionV>
            <wp:extent cx="5305425" cy="935990"/>
            <wp:effectExtent l="0" t="0" r="9525" b="0"/>
            <wp:wrapTopAndBottom/>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stretch>
                      <a:fillRect/>
                    </a:stretch>
                  </pic:blipFill>
                  <pic:spPr>
                    <a:xfrm>
                      <a:off x="0" y="0"/>
                      <a:ext cx="5305425" cy="935990"/>
                    </a:xfrm>
                    <a:prstGeom prst="rect">
                      <a:avLst/>
                    </a:prstGeom>
                  </pic:spPr>
                </pic:pic>
              </a:graphicData>
            </a:graphic>
            <wp14:sizeRelH relativeFrom="margin">
              <wp14:pctWidth>0</wp14:pctWidth>
            </wp14:sizeRelH>
            <wp14:sizeRelV relativeFrom="margin">
              <wp14:pctHeight>0</wp14:pctHeight>
            </wp14:sizeRelV>
          </wp:anchor>
        </w:drawing>
      </w:r>
    </w:p>
    <w:p w14:paraId="42CD18E1" w14:textId="0A91C5D0" w:rsidR="00141FEF" w:rsidRPr="00141FEF" w:rsidRDefault="00291A02" w:rsidP="00141FEF">
      <w:r>
        <w:t xml:space="preserve">Figure </w:t>
      </w:r>
      <w:r w:rsidR="008B6426">
        <w:t>1</w:t>
      </w:r>
    </w:p>
    <w:p w14:paraId="3A1EC80A" w14:textId="4C036C14" w:rsidR="00291A02" w:rsidRDefault="00CD15DE" w:rsidP="00291A02">
      <w:r w:rsidRPr="00CD15DE">
        <w:rPr>
          <w:noProof/>
        </w:rPr>
        <w:lastRenderedPageBreak/>
        <w:drawing>
          <wp:anchor distT="0" distB="0" distL="114300" distR="114300" simplePos="0" relativeHeight="251662336" behindDoc="0" locked="0" layoutInCell="1" allowOverlap="1" wp14:anchorId="2350016D" wp14:editId="1B7D2028">
            <wp:simplePos x="0" y="0"/>
            <wp:positionH relativeFrom="column">
              <wp:posOffset>0</wp:posOffset>
            </wp:positionH>
            <wp:positionV relativeFrom="paragraph">
              <wp:posOffset>4445</wp:posOffset>
            </wp:positionV>
            <wp:extent cx="4605975" cy="3476625"/>
            <wp:effectExtent l="0" t="0" r="4445" b="0"/>
            <wp:wrapTopAndBottom/>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2"/>
                    <a:stretch>
                      <a:fillRect/>
                    </a:stretch>
                  </pic:blipFill>
                  <pic:spPr>
                    <a:xfrm>
                      <a:off x="0" y="0"/>
                      <a:ext cx="4605975" cy="3476625"/>
                    </a:xfrm>
                    <a:prstGeom prst="rect">
                      <a:avLst/>
                    </a:prstGeom>
                  </pic:spPr>
                </pic:pic>
              </a:graphicData>
            </a:graphic>
          </wp:anchor>
        </w:drawing>
      </w:r>
      <w:r w:rsidR="00291A02">
        <w:t xml:space="preserve">Figure </w:t>
      </w:r>
      <w:r w:rsidR="008B6426">
        <w:t>2</w:t>
      </w:r>
    </w:p>
    <w:p w14:paraId="40F72788" w14:textId="3A56164E" w:rsidR="00291A02" w:rsidRDefault="00617716" w:rsidP="00291A02">
      <w:r w:rsidRPr="00617716">
        <w:rPr>
          <w:noProof/>
        </w:rPr>
        <w:drawing>
          <wp:anchor distT="0" distB="0" distL="114300" distR="114300" simplePos="0" relativeHeight="251663360" behindDoc="0" locked="0" layoutInCell="1" allowOverlap="1" wp14:anchorId="0D8129DA" wp14:editId="4656EBE4">
            <wp:simplePos x="0" y="0"/>
            <wp:positionH relativeFrom="margin">
              <wp:align>left</wp:align>
            </wp:positionH>
            <wp:positionV relativeFrom="paragraph">
              <wp:posOffset>0</wp:posOffset>
            </wp:positionV>
            <wp:extent cx="5010150" cy="4066540"/>
            <wp:effectExtent l="0" t="0" r="0" b="0"/>
            <wp:wrapTopAndBottom/>
            <wp:docPr id="6" name="Picture 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Word&#10;&#10;Description automatically generated"/>
                    <pic:cNvPicPr/>
                  </pic:nvPicPr>
                  <pic:blipFill>
                    <a:blip r:embed="rId13"/>
                    <a:stretch>
                      <a:fillRect/>
                    </a:stretch>
                  </pic:blipFill>
                  <pic:spPr>
                    <a:xfrm>
                      <a:off x="0" y="0"/>
                      <a:ext cx="5010150" cy="4066540"/>
                    </a:xfrm>
                    <a:prstGeom prst="rect">
                      <a:avLst/>
                    </a:prstGeom>
                  </pic:spPr>
                </pic:pic>
              </a:graphicData>
            </a:graphic>
            <wp14:sizeRelH relativeFrom="margin">
              <wp14:pctWidth>0</wp14:pctWidth>
            </wp14:sizeRelH>
            <wp14:sizeRelV relativeFrom="margin">
              <wp14:pctHeight>0</wp14:pctHeight>
            </wp14:sizeRelV>
          </wp:anchor>
        </w:drawing>
      </w:r>
      <w:r w:rsidR="00291A02">
        <w:t xml:space="preserve">Figure </w:t>
      </w:r>
      <w:r w:rsidR="008B6426">
        <w:t>3</w:t>
      </w:r>
    </w:p>
    <w:p w14:paraId="2B360FE8" w14:textId="13A27C6A" w:rsidR="008B6426" w:rsidRDefault="008B6426" w:rsidP="00291A02">
      <w:r w:rsidRPr="008B6426">
        <w:rPr>
          <w:noProof/>
        </w:rPr>
        <w:lastRenderedPageBreak/>
        <w:drawing>
          <wp:inline distT="0" distB="0" distL="0" distR="0" wp14:anchorId="14A5CFE7" wp14:editId="59F61C7C">
            <wp:extent cx="5943600" cy="362521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a:stretch>
                      <a:fillRect/>
                    </a:stretch>
                  </pic:blipFill>
                  <pic:spPr>
                    <a:xfrm>
                      <a:off x="0" y="0"/>
                      <a:ext cx="5943600" cy="3625215"/>
                    </a:xfrm>
                    <a:prstGeom prst="rect">
                      <a:avLst/>
                    </a:prstGeom>
                  </pic:spPr>
                </pic:pic>
              </a:graphicData>
            </a:graphic>
          </wp:inline>
        </w:drawing>
      </w:r>
      <w:r>
        <w:t>Figure 4</w:t>
      </w:r>
    </w:p>
    <w:p w14:paraId="54912BA9" w14:textId="77777777" w:rsidR="008B6426" w:rsidRDefault="00D030B6" w:rsidP="00291A02">
      <w:r w:rsidRPr="00D030B6">
        <w:rPr>
          <w:i/>
          <w:iCs/>
          <w:noProof/>
        </w:rPr>
        <w:drawing>
          <wp:inline distT="0" distB="0" distL="0" distR="0" wp14:anchorId="1D408D86" wp14:editId="14C50D19">
            <wp:extent cx="5276850" cy="2517779"/>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5"/>
                    <a:stretch>
                      <a:fillRect/>
                    </a:stretch>
                  </pic:blipFill>
                  <pic:spPr>
                    <a:xfrm>
                      <a:off x="0" y="0"/>
                      <a:ext cx="5276850" cy="2517779"/>
                    </a:xfrm>
                    <a:prstGeom prst="rect">
                      <a:avLst/>
                    </a:prstGeom>
                  </pic:spPr>
                </pic:pic>
              </a:graphicData>
            </a:graphic>
          </wp:inline>
        </w:drawing>
      </w:r>
    </w:p>
    <w:p w14:paraId="586C603A" w14:textId="3CF9C1EB" w:rsidR="008B6426" w:rsidRPr="008B6426" w:rsidRDefault="008B6426" w:rsidP="00291A02">
      <w:pPr>
        <w:rPr>
          <w:i/>
          <w:iCs/>
        </w:rPr>
      </w:pPr>
      <w:r>
        <w:t>Figure 5</w:t>
      </w:r>
    </w:p>
    <w:p w14:paraId="7D307F34" w14:textId="6E8A8802" w:rsidR="00A30A57" w:rsidRDefault="008B6426" w:rsidP="00291A02">
      <w:r w:rsidRPr="00D030B6">
        <w:rPr>
          <w:noProof/>
        </w:rPr>
        <w:lastRenderedPageBreak/>
        <w:drawing>
          <wp:anchor distT="0" distB="0" distL="114300" distR="114300" simplePos="0" relativeHeight="251664384" behindDoc="0" locked="0" layoutInCell="1" allowOverlap="1" wp14:anchorId="01BB08C4" wp14:editId="16A2B35E">
            <wp:simplePos x="0" y="0"/>
            <wp:positionH relativeFrom="margin">
              <wp:align>left</wp:align>
            </wp:positionH>
            <wp:positionV relativeFrom="paragraph">
              <wp:posOffset>380365</wp:posOffset>
            </wp:positionV>
            <wp:extent cx="5286375" cy="2559685"/>
            <wp:effectExtent l="0" t="0" r="9525" b="0"/>
            <wp:wrapTopAndBottom/>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6"/>
                    <a:stretch>
                      <a:fillRect/>
                    </a:stretch>
                  </pic:blipFill>
                  <pic:spPr>
                    <a:xfrm>
                      <a:off x="0" y="0"/>
                      <a:ext cx="5286375" cy="2559685"/>
                    </a:xfrm>
                    <a:prstGeom prst="rect">
                      <a:avLst/>
                    </a:prstGeom>
                  </pic:spPr>
                </pic:pic>
              </a:graphicData>
            </a:graphic>
            <wp14:sizeRelH relativeFrom="margin">
              <wp14:pctWidth>0</wp14:pctWidth>
            </wp14:sizeRelH>
            <wp14:sizeRelV relativeFrom="margin">
              <wp14:pctHeight>0</wp14:pctHeight>
            </wp14:sizeRelV>
          </wp:anchor>
        </w:drawing>
      </w:r>
      <w:r w:rsidR="00A30A57">
        <w:t xml:space="preserve">Figure </w:t>
      </w:r>
      <w:r>
        <w:t>6</w:t>
      </w:r>
    </w:p>
    <w:p w14:paraId="575BE040" w14:textId="4C2625F2" w:rsidR="00D030B6" w:rsidRDefault="00D030B6" w:rsidP="00291A02"/>
    <w:p w14:paraId="5D1FA5B0" w14:textId="37DB6EF8" w:rsidR="00D030B6" w:rsidRDefault="00D030B6" w:rsidP="00291A02"/>
    <w:p w14:paraId="647518D4" w14:textId="69F5072D" w:rsidR="00D030B6" w:rsidRDefault="00D030B6" w:rsidP="00291A02"/>
    <w:p w14:paraId="23EAD5DF" w14:textId="68DD4C67" w:rsidR="00A30A57" w:rsidRDefault="00A30A57" w:rsidP="00291A02">
      <w:r>
        <w:t xml:space="preserve">Figure </w:t>
      </w:r>
      <w:r w:rsidR="008B6426">
        <w:t>7</w:t>
      </w:r>
    </w:p>
    <w:p w14:paraId="07E8C52A" w14:textId="4BD01415" w:rsidR="00CC5178" w:rsidRDefault="00CC5178" w:rsidP="00291A02">
      <w:r w:rsidRPr="00CC5178">
        <w:rPr>
          <w:noProof/>
        </w:rPr>
        <w:drawing>
          <wp:inline distT="0" distB="0" distL="0" distR="0" wp14:anchorId="089F4EB6" wp14:editId="55974082">
            <wp:extent cx="3705225" cy="3968942"/>
            <wp:effectExtent l="0" t="0" r="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7"/>
                    <a:stretch>
                      <a:fillRect/>
                    </a:stretch>
                  </pic:blipFill>
                  <pic:spPr>
                    <a:xfrm>
                      <a:off x="0" y="0"/>
                      <a:ext cx="3707897" cy="3971804"/>
                    </a:xfrm>
                    <a:prstGeom prst="rect">
                      <a:avLst/>
                    </a:prstGeom>
                  </pic:spPr>
                </pic:pic>
              </a:graphicData>
            </a:graphic>
          </wp:inline>
        </w:drawing>
      </w:r>
    </w:p>
    <w:p w14:paraId="78E2EE1C" w14:textId="72F97E5B" w:rsidR="00A30A57" w:rsidRDefault="00A30A57" w:rsidP="00291A02">
      <w:r>
        <w:lastRenderedPageBreak/>
        <w:t xml:space="preserve">Figure </w:t>
      </w:r>
      <w:r w:rsidR="008B6426">
        <w:t>8</w:t>
      </w:r>
    </w:p>
    <w:p w14:paraId="7FB7A9B5" w14:textId="1D2663FF" w:rsidR="005B5970" w:rsidRDefault="005B5970" w:rsidP="00291A02">
      <w:r w:rsidRPr="005B5970">
        <w:rPr>
          <w:noProof/>
        </w:rPr>
        <w:drawing>
          <wp:inline distT="0" distB="0" distL="0" distR="0" wp14:anchorId="64D6F27E" wp14:editId="5437EFFB">
            <wp:extent cx="5943600" cy="4147185"/>
            <wp:effectExtent l="0" t="0" r="0" b="571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8"/>
                    <a:stretch>
                      <a:fillRect/>
                    </a:stretch>
                  </pic:blipFill>
                  <pic:spPr>
                    <a:xfrm>
                      <a:off x="0" y="0"/>
                      <a:ext cx="5943600" cy="4147185"/>
                    </a:xfrm>
                    <a:prstGeom prst="rect">
                      <a:avLst/>
                    </a:prstGeom>
                  </pic:spPr>
                </pic:pic>
              </a:graphicData>
            </a:graphic>
          </wp:inline>
        </w:drawing>
      </w:r>
    </w:p>
    <w:p w14:paraId="611CD6F5" w14:textId="77777777" w:rsidR="00CC5178" w:rsidRDefault="00CC5178" w:rsidP="00291A02"/>
    <w:p w14:paraId="1706BEFE" w14:textId="4DB12A7D" w:rsidR="00BF3C07" w:rsidRDefault="00175FE5" w:rsidP="00291A02">
      <w:r>
        <w:t xml:space="preserve">Figure </w:t>
      </w:r>
      <w:r w:rsidR="008B6426">
        <w:t>9</w:t>
      </w:r>
    </w:p>
    <w:p w14:paraId="3695B7EA" w14:textId="6457050B" w:rsidR="005B5970" w:rsidRDefault="005B5970" w:rsidP="00291A02">
      <w:r w:rsidRPr="005B5970">
        <w:rPr>
          <w:noProof/>
        </w:rPr>
        <w:lastRenderedPageBreak/>
        <w:drawing>
          <wp:inline distT="0" distB="0" distL="0" distR="0" wp14:anchorId="465674E2" wp14:editId="545B7CB0">
            <wp:extent cx="5943600" cy="4135755"/>
            <wp:effectExtent l="0" t="0" r="0" b="0"/>
            <wp:docPr id="11" name="Picture 1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medium confidence"/>
                    <pic:cNvPicPr/>
                  </pic:nvPicPr>
                  <pic:blipFill>
                    <a:blip r:embed="rId19"/>
                    <a:stretch>
                      <a:fillRect/>
                    </a:stretch>
                  </pic:blipFill>
                  <pic:spPr>
                    <a:xfrm>
                      <a:off x="0" y="0"/>
                      <a:ext cx="5943600" cy="4135755"/>
                    </a:xfrm>
                    <a:prstGeom prst="rect">
                      <a:avLst/>
                    </a:prstGeom>
                  </pic:spPr>
                </pic:pic>
              </a:graphicData>
            </a:graphic>
          </wp:inline>
        </w:drawing>
      </w:r>
    </w:p>
    <w:p w14:paraId="3C187712" w14:textId="77777777" w:rsidR="00EF0E37" w:rsidRDefault="00175FE5" w:rsidP="00EF0E37">
      <w:pPr>
        <w:pStyle w:val="Heading2"/>
      </w:pPr>
      <w:r>
        <w:t xml:space="preserve"> </w:t>
      </w:r>
      <w:bookmarkStart w:id="10" w:name="_Toc132133154"/>
      <w:r w:rsidR="00EF0E37">
        <w:t>LAB 4.2</w:t>
      </w:r>
      <w:bookmarkEnd w:id="10"/>
    </w:p>
    <w:p w14:paraId="2A6D03DB" w14:textId="119CD385" w:rsidR="00EF1F97" w:rsidRDefault="00EF1F97" w:rsidP="00291A02"/>
    <w:p w14:paraId="6BD08600" w14:textId="03AFBA89" w:rsidR="00BF3C07" w:rsidRDefault="00BF3C07" w:rsidP="00291A02">
      <w:r>
        <w:t xml:space="preserve">Figure </w:t>
      </w:r>
      <w:r w:rsidR="008B6426">
        <w:t>10</w:t>
      </w:r>
    </w:p>
    <w:p w14:paraId="68865D39" w14:textId="62C6DBD2" w:rsidR="00291A02" w:rsidRDefault="008B6426" w:rsidP="00291A02">
      <w:r w:rsidRPr="008B6426">
        <w:rPr>
          <w:noProof/>
        </w:rPr>
        <w:drawing>
          <wp:inline distT="0" distB="0" distL="0" distR="0" wp14:anchorId="5D39E602" wp14:editId="027D6486">
            <wp:extent cx="5943600" cy="267271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stretch>
                      <a:fillRect/>
                    </a:stretch>
                  </pic:blipFill>
                  <pic:spPr>
                    <a:xfrm>
                      <a:off x="0" y="0"/>
                      <a:ext cx="5943600" cy="2672715"/>
                    </a:xfrm>
                    <a:prstGeom prst="rect">
                      <a:avLst/>
                    </a:prstGeom>
                  </pic:spPr>
                </pic:pic>
              </a:graphicData>
            </a:graphic>
          </wp:inline>
        </w:drawing>
      </w:r>
    </w:p>
    <w:p w14:paraId="4723574E" w14:textId="31D92BC5" w:rsidR="00291A02" w:rsidRDefault="00291A02" w:rsidP="00291A02"/>
    <w:p w14:paraId="7370F5A3" w14:textId="77777777" w:rsidR="00291A02" w:rsidRDefault="00291A02" w:rsidP="00291A02"/>
    <w:p w14:paraId="266C1A6F" w14:textId="6AA7D878" w:rsidR="00EF1F97" w:rsidRDefault="00EF1F97" w:rsidP="00EF1F97"/>
    <w:p w14:paraId="3EEE1F67" w14:textId="5E30ABD3" w:rsidR="00EF1F97" w:rsidRDefault="00EF1F97" w:rsidP="00EF1F97">
      <w:r>
        <w:t>Figure 1</w:t>
      </w:r>
      <w:r w:rsidR="008B6426">
        <w:t>1</w:t>
      </w:r>
    </w:p>
    <w:p w14:paraId="5527D29F" w14:textId="51F8B9FA" w:rsidR="008B6426" w:rsidRDefault="008B6426" w:rsidP="00EF1F97">
      <w:r w:rsidRPr="008B6426">
        <w:rPr>
          <w:noProof/>
        </w:rPr>
        <w:drawing>
          <wp:inline distT="0" distB="0" distL="0" distR="0" wp14:anchorId="4E037FD0" wp14:editId="189CADC3">
            <wp:extent cx="5943600" cy="1539240"/>
            <wp:effectExtent l="0" t="0" r="0" b="3810"/>
            <wp:docPr id="15" name="Picture 15" descr="Text,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calendar&#10;&#10;Description automatically generated"/>
                    <pic:cNvPicPr/>
                  </pic:nvPicPr>
                  <pic:blipFill>
                    <a:blip r:embed="rId21"/>
                    <a:stretch>
                      <a:fillRect/>
                    </a:stretch>
                  </pic:blipFill>
                  <pic:spPr>
                    <a:xfrm>
                      <a:off x="0" y="0"/>
                      <a:ext cx="5943600" cy="1539240"/>
                    </a:xfrm>
                    <a:prstGeom prst="rect">
                      <a:avLst/>
                    </a:prstGeom>
                  </pic:spPr>
                </pic:pic>
              </a:graphicData>
            </a:graphic>
          </wp:inline>
        </w:drawing>
      </w:r>
    </w:p>
    <w:p w14:paraId="468B29E8" w14:textId="54C7E4DD" w:rsidR="008B6426" w:rsidRDefault="008B6426" w:rsidP="00EF1F97">
      <w:r w:rsidRPr="008B6426">
        <w:rPr>
          <w:noProof/>
        </w:rPr>
        <w:drawing>
          <wp:inline distT="0" distB="0" distL="0" distR="0" wp14:anchorId="13A3E767" wp14:editId="38F59763">
            <wp:extent cx="5153025" cy="3138611"/>
            <wp:effectExtent l="0" t="0" r="0" b="508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2"/>
                    <a:stretch>
                      <a:fillRect/>
                    </a:stretch>
                  </pic:blipFill>
                  <pic:spPr>
                    <a:xfrm>
                      <a:off x="0" y="0"/>
                      <a:ext cx="5159406" cy="3142498"/>
                    </a:xfrm>
                    <a:prstGeom prst="rect">
                      <a:avLst/>
                    </a:prstGeom>
                  </pic:spPr>
                </pic:pic>
              </a:graphicData>
            </a:graphic>
          </wp:inline>
        </w:drawing>
      </w:r>
    </w:p>
    <w:p w14:paraId="3ACD2F98" w14:textId="7988EA3F" w:rsidR="008B6426" w:rsidRDefault="008B6426" w:rsidP="00EF1F97">
      <w:r>
        <w:t>Figure 12</w:t>
      </w:r>
    </w:p>
    <w:p w14:paraId="6948A20B" w14:textId="227D65E7" w:rsidR="00B363A1" w:rsidRDefault="00B363A1" w:rsidP="00EF1F97"/>
    <w:p w14:paraId="3FBB0398" w14:textId="51DA64D4" w:rsidR="00B363A1" w:rsidRDefault="00B363A1" w:rsidP="00B363A1"/>
    <w:p w14:paraId="478CFE59" w14:textId="4B76C509" w:rsidR="004C4020" w:rsidRDefault="00543A07" w:rsidP="00543A07">
      <w:pPr>
        <w:ind w:firstLine="720"/>
      </w:pPr>
      <w:r w:rsidRPr="00543A07">
        <w:rPr>
          <w:noProof/>
        </w:rPr>
        <w:lastRenderedPageBreak/>
        <w:drawing>
          <wp:inline distT="0" distB="0" distL="0" distR="0" wp14:anchorId="2671C9E1" wp14:editId="790334B5">
            <wp:extent cx="5943600" cy="5012690"/>
            <wp:effectExtent l="0" t="0" r="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3"/>
                    <a:stretch>
                      <a:fillRect/>
                    </a:stretch>
                  </pic:blipFill>
                  <pic:spPr>
                    <a:xfrm>
                      <a:off x="0" y="0"/>
                      <a:ext cx="5943600" cy="5012690"/>
                    </a:xfrm>
                    <a:prstGeom prst="rect">
                      <a:avLst/>
                    </a:prstGeom>
                  </pic:spPr>
                </pic:pic>
              </a:graphicData>
            </a:graphic>
          </wp:inline>
        </w:drawing>
      </w:r>
    </w:p>
    <w:p w14:paraId="4CBABA43" w14:textId="1412CCE2" w:rsidR="004C4020" w:rsidRDefault="004C4020" w:rsidP="00EF1F97"/>
    <w:p w14:paraId="44985CAD" w14:textId="77777777" w:rsidR="004C4020" w:rsidRDefault="004C4020" w:rsidP="00EF1F97"/>
    <w:p w14:paraId="1710A72A" w14:textId="5C3A69F3" w:rsidR="004C4020" w:rsidRDefault="004C4020" w:rsidP="00EF1F97"/>
    <w:p w14:paraId="4415B7FA" w14:textId="103FC645" w:rsidR="004C4020" w:rsidRDefault="004C4020" w:rsidP="00EF1F97"/>
    <w:p w14:paraId="79A5ED60" w14:textId="4EB3F1A7" w:rsidR="004C4020" w:rsidRDefault="004C4020" w:rsidP="00EF1F97">
      <w:r>
        <w:t>Figure 12</w:t>
      </w:r>
    </w:p>
    <w:p w14:paraId="1AA85B5B" w14:textId="73CE2B2A" w:rsidR="00543A07" w:rsidRDefault="00543A07" w:rsidP="00EF1F97">
      <w:r w:rsidRPr="00543A07">
        <w:rPr>
          <w:noProof/>
        </w:rPr>
        <w:lastRenderedPageBreak/>
        <w:drawing>
          <wp:inline distT="0" distB="0" distL="0" distR="0" wp14:anchorId="475ADD1F" wp14:editId="03E1D9A3">
            <wp:extent cx="5925377" cy="1552792"/>
            <wp:effectExtent l="0" t="0" r="0" b="9525"/>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24"/>
                    <a:stretch>
                      <a:fillRect/>
                    </a:stretch>
                  </pic:blipFill>
                  <pic:spPr>
                    <a:xfrm>
                      <a:off x="0" y="0"/>
                      <a:ext cx="5925377" cy="1552792"/>
                    </a:xfrm>
                    <a:prstGeom prst="rect">
                      <a:avLst/>
                    </a:prstGeom>
                  </pic:spPr>
                </pic:pic>
              </a:graphicData>
            </a:graphic>
          </wp:inline>
        </w:drawing>
      </w:r>
    </w:p>
    <w:p w14:paraId="684A7E70" w14:textId="47FF6465" w:rsidR="004C4020" w:rsidRDefault="004C4020" w:rsidP="00EF1F97"/>
    <w:p w14:paraId="4344FD3C" w14:textId="76A70073" w:rsidR="004C4020" w:rsidRDefault="004C4020" w:rsidP="00EF1F97">
      <w:r>
        <w:t xml:space="preserve">Figure 13 </w:t>
      </w:r>
    </w:p>
    <w:p w14:paraId="7FC93070" w14:textId="5F1FE9AB" w:rsidR="004C4020" w:rsidRDefault="00543A07" w:rsidP="00EF1F97">
      <w:r w:rsidRPr="00543A07">
        <w:rPr>
          <w:noProof/>
        </w:rPr>
        <w:drawing>
          <wp:inline distT="0" distB="0" distL="0" distR="0" wp14:anchorId="665437FC" wp14:editId="130F8CC8">
            <wp:extent cx="5943600" cy="2386330"/>
            <wp:effectExtent l="0" t="0" r="0" b="0"/>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25"/>
                    <a:stretch>
                      <a:fillRect/>
                    </a:stretch>
                  </pic:blipFill>
                  <pic:spPr>
                    <a:xfrm>
                      <a:off x="0" y="0"/>
                      <a:ext cx="5943600" cy="2386330"/>
                    </a:xfrm>
                    <a:prstGeom prst="rect">
                      <a:avLst/>
                    </a:prstGeom>
                  </pic:spPr>
                </pic:pic>
              </a:graphicData>
            </a:graphic>
          </wp:inline>
        </w:drawing>
      </w:r>
    </w:p>
    <w:p w14:paraId="0D0920BC" w14:textId="6AF3170F" w:rsidR="004C4020" w:rsidRDefault="004C4020" w:rsidP="00EF1F97">
      <w:r>
        <w:t xml:space="preserve">Figure 14 </w:t>
      </w:r>
    </w:p>
    <w:p w14:paraId="0AC89962" w14:textId="301D4596" w:rsidR="004C4020" w:rsidRDefault="00543A07" w:rsidP="00EF1F97">
      <w:r w:rsidRPr="00543A07">
        <w:rPr>
          <w:noProof/>
        </w:rPr>
        <w:drawing>
          <wp:inline distT="0" distB="0" distL="0" distR="0" wp14:anchorId="6E03469C" wp14:editId="7E664ECD">
            <wp:extent cx="5943600" cy="2063750"/>
            <wp:effectExtent l="0" t="0" r="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26"/>
                    <a:stretch>
                      <a:fillRect/>
                    </a:stretch>
                  </pic:blipFill>
                  <pic:spPr>
                    <a:xfrm>
                      <a:off x="0" y="0"/>
                      <a:ext cx="5943600" cy="2063750"/>
                    </a:xfrm>
                    <a:prstGeom prst="rect">
                      <a:avLst/>
                    </a:prstGeom>
                  </pic:spPr>
                </pic:pic>
              </a:graphicData>
            </a:graphic>
          </wp:inline>
        </w:drawing>
      </w:r>
    </w:p>
    <w:p w14:paraId="0A9E152D" w14:textId="1C9B0C2F" w:rsidR="004C4020" w:rsidRDefault="004C4020" w:rsidP="00EF1F97">
      <w:r>
        <w:t xml:space="preserve">Figure 15 </w:t>
      </w:r>
    </w:p>
    <w:p w14:paraId="6E6A3E37" w14:textId="661BC9F2" w:rsidR="00543A07" w:rsidRDefault="00543A07" w:rsidP="00EF1F97">
      <w:r w:rsidRPr="00543A07">
        <w:rPr>
          <w:noProof/>
        </w:rPr>
        <w:lastRenderedPageBreak/>
        <w:drawing>
          <wp:inline distT="0" distB="0" distL="0" distR="0" wp14:anchorId="531F3A21" wp14:editId="6864B042">
            <wp:extent cx="5943600" cy="1644650"/>
            <wp:effectExtent l="0" t="0" r="0" b="0"/>
            <wp:docPr id="43" name="Picture 4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 letter&#10;&#10;Description automatically generated"/>
                    <pic:cNvPicPr/>
                  </pic:nvPicPr>
                  <pic:blipFill>
                    <a:blip r:embed="rId27"/>
                    <a:stretch>
                      <a:fillRect/>
                    </a:stretch>
                  </pic:blipFill>
                  <pic:spPr>
                    <a:xfrm>
                      <a:off x="0" y="0"/>
                      <a:ext cx="5943600" cy="1644650"/>
                    </a:xfrm>
                    <a:prstGeom prst="rect">
                      <a:avLst/>
                    </a:prstGeom>
                  </pic:spPr>
                </pic:pic>
              </a:graphicData>
            </a:graphic>
          </wp:inline>
        </w:drawing>
      </w:r>
    </w:p>
    <w:p w14:paraId="1CF3530A" w14:textId="4E072C51" w:rsidR="004C4020" w:rsidRDefault="004C4020" w:rsidP="00EF1F97">
      <w:pPr>
        <w:rPr>
          <w:noProof/>
        </w:rPr>
      </w:pPr>
    </w:p>
    <w:p w14:paraId="31E3ECCC" w14:textId="74CDEF04" w:rsidR="006E4DA9" w:rsidRDefault="006E4DA9" w:rsidP="006E4DA9">
      <w:r>
        <w:t xml:space="preserve">Figure 16 </w:t>
      </w:r>
    </w:p>
    <w:p w14:paraId="74F5BD7C" w14:textId="47362DE1" w:rsidR="00543A07" w:rsidRPr="006E4DA9" w:rsidRDefault="00543A07" w:rsidP="006E4DA9">
      <w:r w:rsidRPr="00543A07">
        <w:rPr>
          <w:noProof/>
        </w:rPr>
        <w:drawing>
          <wp:inline distT="0" distB="0" distL="0" distR="0" wp14:anchorId="048ADBE5" wp14:editId="7854E4AE">
            <wp:extent cx="4124325" cy="2078025"/>
            <wp:effectExtent l="0" t="0" r="0" b="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28"/>
                    <a:stretch>
                      <a:fillRect/>
                    </a:stretch>
                  </pic:blipFill>
                  <pic:spPr>
                    <a:xfrm>
                      <a:off x="0" y="0"/>
                      <a:ext cx="4130226" cy="2080998"/>
                    </a:xfrm>
                    <a:prstGeom prst="rect">
                      <a:avLst/>
                    </a:prstGeom>
                  </pic:spPr>
                </pic:pic>
              </a:graphicData>
            </a:graphic>
          </wp:inline>
        </w:drawing>
      </w:r>
    </w:p>
    <w:p w14:paraId="5CC9F50A" w14:textId="043BFC6A" w:rsidR="00EF1F97" w:rsidRDefault="00EF1F97" w:rsidP="00EF1F97"/>
    <w:p w14:paraId="02D68775" w14:textId="17D6EF1C" w:rsidR="006E4DA9" w:rsidRDefault="006E4DA9" w:rsidP="00EF1F97">
      <w:r>
        <w:t xml:space="preserve">Figure 17 </w:t>
      </w:r>
    </w:p>
    <w:p w14:paraId="072A2A1F" w14:textId="2481D162" w:rsidR="00543A07" w:rsidRDefault="00543A07" w:rsidP="00EF1F97">
      <w:r w:rsidRPr="00543A07">
        <w:rPr>
          <w:noProof/>
        </w:rPr>
        <w:lastRenderedPageBreak/>
        <w:drawing>
          <wp:inline distT="0" distB="0" distL="0" distR="0" wp14:anchorId="234A545A" wp14:editId="3C8D6ECD">
            <wp:extent cx="5943600" cy="3577590"/>
            <wp:effectExtent l="0" t="0" r="0" b="381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29"/>
                    <a:stretch>
                      <a:fillRect/>
                    </a:stretch>
                  </pic:blipFill>
                  <pic:spPr>
                    <a:xfrm>
                      <a:off x="0" y="0"/>
                      <a:ext cx="5943600" cy="3577590"/>
                    </a:xfrm>
                    <a:prstGeom prst="rect">
                      <a:avLst/>
                    </a:prstGeom>
                  </pic:spPr>
                </pic:pic>
              </a:graphicData>
            </a:graphic>
          </wp:inline>
        </w:drawing>
      </w:r>
    </w:p>
    <w:p w14:paraId="521FCD0E" w14:textId="0C4F31F2" w:rsidR="00EF1F97" w:rsidRDefault="00EF1F97" w:rsidP="00EF1F97"/>
    <w:p w14:paraId="2A72BEDB" w14:textId="669546A0" w:rsidR="006E4DA9" w:rsidRDefault="006E4DA9" w:rsidP="00EF1F97">
      <w:r>
        <w:t xml:space="preserve">Figure 18 </w:t>
      </w:r>
    </w:p>
    <w:p w14:paraId="132E0E7E" w14:textId="62144B77" w:rsidR="00EF1F97" w:rsidRDefault="00324941" w:rsidP="00EF1F97">
      <w:r w:rsidRPr="00324941">
        <w:rPr>
          <w:noProof/>
        </w:rPr>
        <w:drawing>
          <wp:inline distT="0" distB="0" distL="0" distR="0" wp14:anchorId="3F9FF74A" wp14:editId="09BD71E7">
            <wp:extent cx="5943600" cy="1499235"/>
            <wp:effectExtent l="0" t="0" r="0" b="571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0"/>
                    <a:stretch>
                      <a:fillRect/>
                    </a:stretch>
                  </pic:blipFill>
                  <pic:spPr>
                    <a:xfrm>
                      <a:off x="0" y="0"/>
                      <a:ext cx="5943600" cy="1499235"/>
                    </a:xfrm>
                    <a:prstGeom prst="rect">
                      <a:avLst/>
                    </a:prstGeom>
                  </pic:spPr>
                </pic:pic>
              </a:graphicData>
            </a:graphic>
          </wp:inline>
        </w:drawing>
      </w:r>
    </w:p>
    <w:p w14:paraId="6D1C007B" w14:textId="16473554" w:rsidR="006E4DA9" w:rsidRDefault="006E4DA9" w:rsidP="00EF1F97">
      <w:r>
        <w:t>Figure 19</w:t>
      </w:r>
    </w:p>
    <w:p w14:paraId="54268739" w14:textId="3F4AFA80" w:rsidR="00324941" w:rsidRDefault="00324941" w:rsidP="00EF1F97">
      <w:r w:rsidRPr="00324941">
        <w:rPr>
          <w:noProof/>
        </w:rPr>
        <w:lastRenderedPageBreak/>
        <w:drawing>
          <wp:inline distT="0" distB="0" distL="0" distR="0" wp14:anchorId="3A78D8B1" wp14:editId="09650E9C">
            <wp:extent cx="5943600" cy="3145790"/>
            <wp:effectExtent l="0" t="0" r="0" b="0"/>
            <wp:docPr id="47" name="Picture 47"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close-up of a document&#10;&#10;Description automatically generated with medium confidence"/>
                    <pic:cNvPicPr/>
                  </pic:nvPicPr>
                  <pic:blipFill>
                    <a:blip r:embed="rId31"/>
                    <a:stretch>
                      <a:fillRect/>
                    </a:stretch>
                  </pic:blipFill>
                  <pic:spPr>
                    <a:xfrm>
                      <a:off x="0" y="0"/>
                      <a:ext cx="5943600" cy="3145790"/>
                    </a:xfrm>
                    <a:prstGeom prst="rect">
                      <a:avLst/>
                    </a:prstGeom>
                  </pic:spPr>
                </pic:pic>
              </a:graphicData>
            </a:graphic>
          </wp:inline>
        </w:drawing>
      </w:r>
    </w:p>
    <w:p w14:paraId="42718758" w14:textId="4CB4AE7B" w:rsidR="00324941" w:rsidRDefault="00324941" w:rsidP="00EF1F97">
      <w:r>
        <w:t xml:space="preserve">Traces of 175.45.176.200 are removed from the log files </w:t>
      </w:r>
    </w:p>
    <w:p w14:paraId="28463B40" w14:textId="73A76271" w:rsidR="00EF1F97" w:rsidRDefault="00EF1F97" w:rsidP="00EF1F97"/>
    <w:p w14:paraId="2430A73F" w14:textId="0828CCE0" w:rsidR="00F2739E" w:rsidRDefault="00F2739E" w:rsidP="00E14944"/>
    <w:p w14:paraId="20486161" w14:textId="2605A147" w:rsidR="00F2739E" w:rsidRDefault="00F2739E" w:rsidP="00E14944"/>
    <w:p w14:paraId="4108FA42" w14:textId="3A311FC0" w:rsidR="00F2739E" w:rsidRDefault="00F2739E" w:rsidP="00E14944"/>
    <w:p w14:paraId="099BE61D" w14:textId="40B65A14" w:rsidR="00F2739E" w:rsidRDefault="00F2739E" w:rsidP="00E14944"/>
    <w:p w14:paraId="2EAA9752" w14:textId="01071C2F" w:rsidR="00F2739E" w:rsidRDefault="00F2739E" w:rsidP="00E14944"/>
    <w:p w14:paraId="13C82DDE" w14:textId="1D4A11D5" w:rsidR="00DD11A1" w:rsidRDefault="00DD11A1" w:rsidP="00DD11A1"/>
    <w:p w14:paraId="2B4D9BF5" w14:textId="04CA5CDA" w:rsidR="00DD11A1" w:rsidRDefault="00DD11A1" w:rsidP="00DD11A1"/>
    <w:p w14:paraId="1234177A" w14:textId="31F40652" w:rsidR="007E3E3E" w:rsidRDefault="007E3E3E" w:rsidP="00DD11A1"/>
    <w:p w14:paraId="5230094B" w14:textId="79A34483" w:rsidR="000317C9" w:rsidRDefault="000317C9" w:rsidP="00DD11A1"/>
    <w:p w14:paraId="628C0D07" w14:textId="77777777" w:rsidR="007E3E3E" w:rsidRPr="00DD11A1" w:rsidRDefault="007E3E3E" w:rsidP="00DD11A1"/>
    <w:p w14:paraId="35296592" w14:textId="5D34D7AC" w:rsidR="00DD11A1" w:rsidRPr="00DD11A1" w:rsidRDefault="00DD11A1" w:rsidP="00DD11A1"/>
    <w:p w14:paraId="437CD650" w14:textId="6BC724D8" w:rsidR="00DD11A1" w:rsidRPr="00DD11A1" w:rsidRDefault="00DD11A1" w:rsidP="00DD11A1"/>
    <w:p w14:paraId="1F74B576" w14:textId="5B6238B2" w:rsidR="00FF2445" w:rsidRDefault="00FF2445" w:rsidP="00FF2445">
      <w:pPr>
        <w:rPr>
          <w:rFonts w:asciiTheme="majorHAnsi" w:eastAsiaTheme="majorEastAsia" w:hAnsiTheme="majorHAnsi" w:cstheme="majorBidi"/>
          <w:color w:val="F24F4F" w:themeColor="accent1"/>
          <w:sz w:val="36"/>
          <w:szCs w:val="36"/>
        </w:rPr>
      </w:pPr>
    </w:p>
    <w:p w14:paraId="6225F3C8" w14:textId="77777777" w:rsidR="00FF2445" w:rsidRPr="00FF2445" w:rsidRDefault="00FF2445" w:rsidP="00FF2445"/>
    <w:p w14:paraId="39DCCD31" w14:textId="66B8A398" w:rsidR="00FF2445" w:rsidRDefault="00FF2445" w:rsidP="00FF2445">
      <w:pPr>
        <w:rPr>
          <w:rFonts w:asciiTheme="majorHAnsi" w:eastAsiaTheme="majorEastAsia" w:hAnsiTheme="majorHAnsi" w:cstheme="majorBidi"/>
          <w:color w:val="F24F4F" w:themeColor="accent1"/>
          <w:sz w:val="36"/>
          <w:szCs w:val="36"/>
        </w:rPr>
      </w:pPr>
    </w:p>
    <w:p w14:paraId="5468F368" w14:textId="77777777" w:rsidR="00FF2445" w:rsidRPr="00FF2445" w:rsidRDefault="00FF2445" w:rsidP="00FF2445"/>
    <w:p w14:paraId="63DF1858" w14:textId="7696490F" w:rsidR="00DC619B" w:rsidRDefault="00DC619B" w:rsidP="00DC619B">
      <w:pPr>
        <w:pStyle w:val="Heading1"/>
        <w:keepNext w:val="0"/>
        <w:keepLines w:val="0"/>
        <w:pageBreakBefore/>
      </w:pPr>
      <w:bookmarkStart w:id="11" w:name="_Toc132133155"/>
      <w:r>
        <w:lastRenderedPageBreak/>
        <w:t>Conclusion &amp; Wrap-Up</w:t>
      </w:r>
      <w:bookmarkEnd w:id="11"/>
    </w:p>
    <w:p w14:paraId="00B5D9F0" w14:textId="5A7836CF" w:rsidR="00DC619B" w:rsidRDefault="00DC619B" w:rsidP="00DC619B">
      <w:pPr>
        <w:pStyle w:val="Heading2"/>
      </w:pPr>
      <w:bookmarkStart w:id="12" w:name="_Toc132133156"/>
      <w:r>
        <w:t>Summary with observations, Success &amp; Failures, Challenges</w:t>
      </w:r>
      <w:bookmarkEnd w:id="12"/>
    </w:p>
    <w:p w14:paraId="5B768A3A" w14:textId="336191E8" w:rsidR="00BF0268" w:rsidRDefault="0022095E">
      <w:pPr>
        <w:rPr>
          <w:color w:val="404040" w:themeColor="text1" w:themeTint="BF"/>
          <w:sz w:val="18"/>
          <w:szCs w:val="18"/>
        </w:rPr>
      </w:pPr>
      <w:r>
        <w:rPr>
          <w:color w:val="404040" w:themeColor="text1" w:themeTint="BF"/>
          <w:sz w:val="18"/>
          <w:szCs w:val="18"/>
        </w:rPr>
        <w:t xml:space="preserve">To conclude this lab was successful in each of the task stated in the objective there was a successful </w:t>
      </w:r>
      <w:r w:rsidR="003500FC">
        <w:rPr>
          <w:color w:val="404040" w:themeColor="text1" w:themeTint="BF"/>
          <w:sz w:val="18"/>
          <w:szCs w:val="18"/>
        </w:rPr>
        <w:t xml:space="preserve">implementation of the web server vulnerability and then intern affecting the target user to gain access to import documentation and copy it over to our machine using a web server exploit.  This was another success in the alternate deployment of an exploit where SMTP is exploited and utilizing bruter with a wordlist to brute force attack the server there was successful retrieval of the user id and password. The user and password were successfully utilized to remote desktop into the windows server and then alter the text of the website. Along with this a successful clean up with no data left behind of the hack and successful logoff and completion. Overall, this lab was a success, allowing for the exploitation of the web service and then the SMTP service. Also allowing for practice with spear phishing attacks and how they can be effective in gaining access to a victim’s computer.  The implementation of labs Using Browser Exploitation to Take Over a Hosts Computer and Attack Webservers from The WAN was a success. </w:t>
      </w:r>
    </w:p>
    <w:sectPr w:rsidR="00BF0268">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2C3F8A" w14:textId="77777777" w:rsidR="00513F03" w:rsidRDefault="00513F03">
      <w:pPr>
        <w:spacing w:after="0" w:line="240" w:lineRule="auto"/>
      </w:pPr>
      <w:r>
        <w:separator/>
      </w:r>
    </w:p>
  </w:endnote>
  <w:endnote w:type="continuationSeparator" w:id="0">
    <w:p w14:paraId="5A02BB0F" w14:textId="77777777" w:rsidR="00513F03" w:rsidRDefault="00513F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89FC16" w14:textId="77777777" w:rsidR="00513F03" w:rsidRDefault="00513F03">
      <w:pPr>
        <w:spacing w:after="0" w:line="240" w:lineRule="auto"/>
      </w:pPr>
      <w:r>
        <w:separator/>
      </w:r>
    </w:p>
  </w:footnote>
  <w:footnote w:type="continuationSeparator" w:id="0">
    <w:p w14:paraId="446A06E4" w14:textId="77777777" w:rsidR="00513F03" w:rsidRDefault="00513F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057241"/>
    <w:multiLevelType w:val="hybridMultilevel"/>
    <w:tmpl w:val="201E98D2"/>
    <w:lvl w:ilvl="0" w:tplc="4FB441C2">
      <w:numFmt w:val="bullet"/>
      <w:lvlText w:val="-"/>
      <w:lvlJc w:val="left"/>
      <w:pPr>
        <w:ind w:left="720" w:hanging="360"/>
      </w:pPr>
      <w:rPr>
        <w:rFonts w:ascii="Garamond" w:eastAsiaTheme="minorEastAsia"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80323A"/>
    <w:multiLevelType w:val="hybridMultilevel"/>
    <w:tmpl w:val="0FC41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4C778A"/>
    <w:multiLevelType w:val="hybridMultilevel"/>
    <w:tmpl w:val="8814E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547AEB"/>
    <w:multiLevelType w:val="hybridMultilevel"/>
    <w:tmpl w:val="FDC40FC4"/>
    <w:lvl w:ilvl="0" w:tplc="2D8A8294">
      <w:numFmt w:val="bullet"/>
      <w:lvlText w:val="-"/>
      <w:lvlJc w:val="left"/>
      <w:pPr>
        <w:ind w:left="720" w:hanging="360"/>
      </w:pPr>
      <w:rPr>
        <w:rFonts w:ascii="Garamond" w:eastAsiaTheme="minorEastAsia"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EE0A91"/>
    <w:multiLevelType w:val="hybridMultilevel"/>
    <w:tmpl w:val="DD92DB66"/>
    <w:lvl w:ilvl="0" w:tplc="2D8A8294">
      <w:numFmt w:val="bullet"/>
      <w:lvlText w:val="-"/>
      <w:lvlJc w:val="left"/>
      <w:pPr>
        <w:ind w:left="720" w:hanging="360"/>
      </w:pPr>
      <w:rPr>
        <w:rFonts w:ascii="Garamond" w:eastAsiaTheme="minorEastAsia" w:hAnsi="Garamond"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6EF61863"/>
    <w:multiLevelType w:val="hybridMultilevel"/>
    <w:tmpl w:val="7CFEBFE6"/>
    <w:lvl w:ilvl="0" w:tplc="2D8A8294">
      <w:numFmt w:val="bullet"/>
      <w:lvlText w:val="-"/>
      <w:lvlJc w:val="left"/>
      <w:pPr>
        <w:ind w:left="720" w:hanging="360"/>
      </w:pPr>
      <w:rPr>
        <w:rFonts w:ascii="Garamond" w:eastAsiaTheme="minorEastAsia"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13841FE"/>
    <w:multiLevelType w:val="multilevel"/>
    <w:tmpl w:val="519C2474"/>
    <w:lvl w:ilvl="0">
      <w:numFmt w:val="bullet"/>
      <w:lvlText w:val="-"/>
      <w:lvlJc w:val="left"/>
      <w:pPr>
        <w:tabs>
          <w:tab w:val="num" w:pos="720"/>
        </w:tabs>
        <w:ind w:left="720" w:hanging="360"/>
      </w:pPr>
      <w:rPr>
        <w:rFonts w:ascii="Garamond" w:eastAsiaTheme="minorEastAsia" w:hAnsi="Garamond"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E0840D0"/>
    <w:multiLevelType w:val="hybridMultilevel"/>
    <w:tmpl w:val="388263C2"/>
    <w:lvl w:ilvl="0" w:tplc="189A1A7A">
      <w:numFmt w:val="bullet"/>
      <w:lvlText w:val="-"/>
      <w:lvlJc w:val="left"/>
      <w:pPr>
        <w:ind w:left="720" w:hanging="360"/>
      </w:pPr>
      <w:rPr>
        <w:rFonts w:ascii="Garamond" w:eastAsiaTheme="minorEastAsia"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24767882">
    <w:abstractNumId w:val="6"/>
  </w:num>
  <w:num w:numId="2" w16cid:durableId="541403144">
    <w:abstractNumId w:val="1"/>
  </w:num>
  <w:num w:numId="3" w16cid:durableId="378823924">
    <w:abstractNumId w:val="4"/>
  </w:num>
  <w:num w:numId="4" w16cid:durableId="808937802">
    <w:abstractNumId w:val="2"/>
  </w:num>
  <w:num w:numId="5" w16cid:durableId="1492788619">
    <w:abstractNumId w:val="10"/>
  </w:num>
  <w:num w:numId="6" w16cid:durableId="456532914">
    <w:abstractNumId w:val="0"/>
  </w:num>
  <w:num w:numId="7" w16cid:durableId="227692019">
    <w:abstractNumId w:val="5"/>
  </w:num>
  <w:num w:numId="8" w16cid:durableId="1893153552">
    <w:abstractNumId w:val="9"/>
  </w:num>
  <w:num w:numId="9" w16cid:durableId="1547915675">
    <w:abstractNumId w:val="8"/>
  </w:num>
  <w:num w:numId="10" w16cid:durableId="1036127116">
    <w:abstractNumId w:val="3"/>
  </w:num>
  <w:num w:numId="11" w16cid:durableId="19230749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1977"/>
    <w:rsid w:val="000317C9"/>
    <w:rsid w:val="000E7D41"/>
    <w:rsid w:val="000F70C0"/>
    <w:rsid w:val="00105248"/>
    <w:rsid w:val="00123F04"/>
    <w:rsid w:val="00132DD3"/>
    <w:rsid w:val="00141FEF"/>
    <w:rsid w:val="00175FE5"/>
    <w:rsid w:val="001972BA"/>
    <w:rsid w:val="001F6200"/>
    <w:rsid w:val="0022095E"/>
    <w:rsid w:val="00236617"/>
    <w:rsid w:val="0027044B"/>
    <w:rsid w:val="00291A02"/>
    <w:rsid w:val="00297635"/>
    <w:rsid w:val="002A7515"/>
    <w:rsid w:val="002E7525"/>
    <w:rsid w:val="002F1694"/>
    <w:rsid w:val="00324941"/>
    <w:rsid w:val="003500FC"/>
    <w:rsid w:val="00357445"/>
    <w:rsid w:val="00364133"/>
    <w:rsid w:val="003A20F1"/>
    <w:rsid w:val="003C0B4C"/>
    <w:rsid w:val="00432485"/>
    <w:rsid w:val="004419A8"/>
    <w:rsid w:val="00444A2C"/>
    <w:rsid w:val="00446B96"/>
    <w:rsid w:val="004A308A"/>
    <w:rsid w:val="004B5B91"/>
    <w:rsid w:val="004B62F9"/>
    <w:rsid w:val="004C4020"/>
    <w:rsid w:val="00513F03"/>
    <w:rsid w:val="0051416B"/>
    <w:rsid w:val="00514EAF"/>
    <w:rsid w:val="00533B80"/>
    <w:rsid w:val="00543A07"/>
    <w:rsid w:val="0055688C"/>
    <w:rsid w:val="00567C39"/>
    <w:rsid w:val="00575C24"/>
    <w:rsid w:val="005A118B"/>
    <w:rsid w:val="005A75A0"/>
    <w:rsid w:val="005B2D97"/>
    <w:rsid w:val="005B5970"/>
    <w:rsid w:val="00607249"/>
    <w:rsid w:val="00611896"/>
    <w:rsid w:val="00617716"/>
    <w:rsid w:val="006228F8"/>
    <w:rsid w:val="0067016E"/>
    <w:rsid w:val="00671014"/>
    <w:rsid w:val="006A5028"/>
    <w:rsid w:val="006D367D"/>
    <w:rsid w:val="006D3C4B"/>
    <w:rsid w:val="006E4DA9"/>
    <w:rsid w:val="007146EC"/>
    <w:rsid w:val="007204C6"/>
    <w:rsid w:val="00730DF1"/>
    <w:rsid w:val="0073579B"/>
    <w:rsid w:val="00767011"/>
    <w:rsid w:val="00770001"/>
    <w:rsid w:val="00771C7C"/>
    <w:rsid w:val="007E3E3E"/>
    <w:rsid w:val="007F1E71"/>
    <w:rsid w:val="008035C4"/>
    <w:rsid w:val="00814C3E"/>
    <w:rsid w:val="00822AF8"/>
    <w:rsid w:val="008243F7"/>
    <w:rsid w:val="0084047B"/>
    <w:rsid w:val="00840C92"/>
    <w:rsid w:val="008456B6"/>
    <w:rsid w:val="008A3AE9"/>
    <w:rsid w:val="008B13C8"/>
    <w:rsid w:val="008B6426"/>
    <w:rsid w:val="008E2BCF"/>
    <w:rsid w:val="008E4175"/>
    <w:rsid w:val="008F57C0"/>
    <w:rsid w:val="009474D0"/>
    <w:rsid w:val="009B1E58"/>
    <w:rsid w:val="009C22FA"/>
    <w:rsid w:val="009D686D"/>
    <w:rsid w:val="009E122A"/>
    <w:rsid w:val="009E7298"/>
    <w:rsid w:val="009F406D"/>
    <w:rsid w:val="00A113BF"/>
    <w:rsid w:val="00A30A57"/>
    <w:rsid w:val="00A43004"/>
    <w:rsid w:val="00A50D4D"/>
    <w:rsid w:val="00A54D85"/>
    <w:rsid w:val="00A61227"/>
    <w:rsid w:val="00A64ED8"/>
    <w:rsid w:val="00A7559C"/>
    <w:rsid w:val="00AC5BFB"/>
    <w:rsid w:val="00AE3E01"/>
    <w:rsid w:val="00AE51B8"/>
    <w:rsid w:val="00B23A4E"/>
    <w:rsid w:val="00B363A1"/>
    <w:rsid w:val="00B422FF"/>
    <w:rsid w:val="00B66D0D"/>
    <w:rsid w:val="00B9142E"/>
    <w:rsid w:val="00B95C8A"/>
    <w:rsid w:val="00BA33D4"/>
    <w:rsid w:val="00BA61D5"/>
    <w:rsid w:val="00BC2DE6"/>
    <w:rsid w:val="00BF0268"/>
    <w:rsid w:val="00BF3C07"/>
    <w:rsid w:val="00C0653D"/>
    <w:rsid w:val="00C13DE0"/>
    <w:rsid w:val="00C21C27"/>
    <w:rsid w:val="00C37311"/>
    <w:rsid w:val="00C5011A"/>
    <w:rsid w:val="00C83678"/>
    <w:rsid w:val="00C94E2E"/>
    <w:rsid w:val="00CA6075"/>
    <w:rsid w:val="00CC5178"/>
    <w:rsid w:val="00CD15DE"/>
    <w:rsid w:val="00CE116C"/>
    <w:rsid w:val="00D0080E"/>
    <w:rsid w:val="00D030B6"/>
    <w:rsid w:val="00D172F8"/>
    <w:rsid w:val="00D60D8E"/>
    <w:rsid w:val="00D77B8B"/>
    <w:rsid w:val="00D87C3E"/>
    <w:rsid w:val="00DA7282"/>
    <w:rsid w:val="00DB7401"/>
    <w:rsid w:val="00DC619B"/>
    <w:rsid w:val="00DD11A1"/>
    <w:rsid w:val="00E14944"/>
    <w:rsid w:val="00E65452"/>
    <w:rsid w:val="00E91292"/>
    <w:rsid w:val="00EB3649"/>
    <w:rsid w:val="00EC551A"/>
    <w:rsid w:val="00ED6B65"/>
    <w:rsid w:val="00EF0E37"/>
    <w:rsid w:val="00EF1F97"/>
    <w:rsid w:val="00EF500A"/>
    <w:rsid w:val="00F01977"/>
    <w:rsid w:val="00F2739E"/>
    <w:rsid w:val="00F353C1"/>
    <w:rsid w:val="00F36301"/>
    <w:rsid w:val="00F6722B"/>
    <w:rsid w:val="00F85DFD"/>
    <w:rsid w:val="00F9167B"/>
    <w:rsid w:val="00F930E2"/>
    <w:rsid w:val="00FB1A24"/>
    <w:rsid w:val="00FC106F"/>
    <w:rsid w:val="00FF24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AB4C8A7"/>
  <w15:chartTrackingRefBased/>
  <w15:docId w15:val="{407AB28D-B988-47A8-98DC-24BE7DCE1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b/>
      <w:bCs/>
      <w:i/>
      <w:iCs/>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semiHidden/>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Pr>
      <w:b/>
      <w:bCs/>
      <w:sz w:val="26"/>
      <w:szCs w:val="26"/>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rPr>
      <w:sz w:val="22"/>
      <w:szCs w:val="22"/>
    </w:r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Pr>
      <w:b/>
      <w:bCs/>
      <w:i/>
      <w:iCs/>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ListParagraph">
    <w:name w:val="List Paragraph"/>
    <w:basedOn w:val="Normal"/>
    <w:uiPriority w:val="34"/>
    <w:unhideWhenUsed/>
    <w:qFormat/>
    <w:rsid w:val="00C37311"/>
    <w:pPr>
      <w:ind w:left="720"/>
      <w:contextualSpacing/>
    </w:pPr>
  </w:style>
  <w:style w:type="character" w:styleId="UnresolvedMention">
    <w:name w:val="Unresolved Mention"/>
    <w:basedOn w:val="DefaultParagraphFont"/>
    <w:uiPriority w:val="99"/>
    <w:semiHidden/>
    <w:unhideWhenUsed/>
    <w:rsid w:val="00C13D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5746264">
      <w:bodyDiv w:val="1"/>
      <w:marLeft w:val="0"/>
      <w:marRight w:val="0"/>
      <w:marTop w:val="0"/>
      <w:marBottom w:val="0"/>
      <w:divBdr>
        <w:top w:val="none" w:sz="0" w:space="0" w:color="auto"/>
        <w:left w:val="none" w:sz="0" w:space="0" w:color="auto"/>
        <w:bottom w:val="none" w:sz="0" w:space="0" w:color="auto"/>
        <w:right w:val="none" w:sz="0" w:space="0" w:color="auto"/>
      </w:divBdr>
    </w:div>
    <w:div w:id="262107545">
      <w:bodyDiv w:val="1"/>
      <w:marLeft w:val="0"/>
      <w:marRight w:val="0"/>
      <w:marTop w:val="0"/>
      <w:marBottom w:val="0"/>
      <w:divBdr>
        <w:top w:val="none" w:sz="0" w:space="0" w:color="auto"/>
        <w:left w:val="none" w:sz="0" w:space="0" w:color="auto"/>
        <w:bottom w:val="none" w:sz="0" w:space="0" w:color="auto"/>
        <w:right w:val="none" w:sz="0" w:space="0" w:color="auto"/>
      </w:divBdr>
    </w:div>
    <w:div w:id="792556842">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rytschenkog\AppData\Roaming\Microsoft\Templates\Business%20plan.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TC-GitHub</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D412A85E-B2CB-4159-8770-9A71E707B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plan.dotx</Template>
  <TotalTime>4</TotalTime>
  <Pages>18</Pages>
  <Words>1598</Words>
  <Characters>9110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CSCI6658-01 &amp; Lab #</dc:subject>
  <dc:creator>Kyrytschenko, Prof. Gregory N.</dc:creator>
  <cp:keywords/>
  <dc:description/>
  <cp:lastModifiedBy>Tommy Cozzarelli</cp:lastModifiedBy>
  <cp:revision>21</cp:revision>
  <dcterms:created xsi:type="dcterms:W3CDTF">2023-04-11T23:14:00Z</dcterms:created>
  <dcterms:modified xsi:type="dcterms:W3CDTF">2024-06-17T15:39:00Z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