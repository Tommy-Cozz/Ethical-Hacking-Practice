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88415555"/>
        <w:docPartObj>
          <w:docPartGallery w:val="Cover Pages"/>
          <w:docPartUnique/>
        </w:docPartObj>
      </w:sdtPr>
      <w:sdtContent>
        <w:p w14:paraId="217A2792" w14:textId="74742F3A" w:rsidR="00BF0268" w:rsidRDefault="00000000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showingPlcHdr/>
              <w:picture/>
            </w:sdtPr>
            <w:sdtContent>
              <w:r w:rsidR="00B66D0D">
                <w:rPr>
                  <w:noProof/>
                </w:rPr>
                <w:drawing>
                  <wp:inline distT="0" distB="0" distL="0" distR="0" wp14:anchorId="74E42393" wp14:editId="33392132">
                    <wp:extent cx="609600" cy="609600"/>
                    <wp:effectExtent l="0" t="0" r="0" b="0"/>
                    <wp:docPr id="16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09600" cy="60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AE3E01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950FFB" wp14:editId="23ABF76A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C0C2AA" w14:textId="402934A7" w:rsidR="00BF0268" w:rsidRDefault="00105248">
                                <w:pPr>
                                  <w:pStyle w:val="Title"/>
                                </w:pPr>
                                <w:r>
                                  <w:t xml:space="preserve">Lab </w:t>
                                </w:r>
                                <w:r w:rsidR="00123F04">
                                  <w:t>2</w:t>
                                </w:r>
                              </w:p>
                              <w:p w14:paraId="66F8E114" w14:textId="38B5728F" w:rsidR="00BF0268" w:rsidRDefault="00000000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 w:rsidR="00F01977">
                                      <w:t>C</w:t>
                                    </w:r>
                                    <w:r w:rsidR="00611896">
                                      <w:t>SCI6658-01</w:t>
                                    </w:r>
                                    <w:r w:rsidR="00F01977">
                                      <w:t xml:space="preserve"> &amp; Lab #</w:t>
                                    </w:r>
                                  </w:sdtContent>
                                </w:sdt>
                                <w:r w:rsidR="00123F04">
                                  <w:t>2</w:t>
                                </w:r>
                                <w:r w:rsidR="00105248">
                                  <w:t>.1/</w:t>
                                </w:r>
                                <w:r w:rsidR="00123F04">
                                  <w:t>2</w:t>
                                </w:r>
                                <w:r w:rsidR="00105248">
                                  <w:t>.2</w:t>
                                </w:r>
                              </w:p>
                              <w:p w14:paraId="23F89D43" w14:textId="48B11589" w:rsidR="00575C24" w:rsidRPr="00575C24" w:rsidRDefault="00AC5BFB" w:rsidP="00575C24">
                                <w:r>
                                  <w:t>Enumerating</w:t>
                                </w:r>
                                <w:r w:rsidR="00575C24">
                                  <w:t xml:space="preserve"> Hosts Using Wireshark, Windows, and Linux commands &amp; Remote and Local Exploitation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950FF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Text box displaying document title and subtitle" style="position:absolute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7DC0C2AA" w14:textId="402934A7" w:rsidR="00BF0268" w:rsidRDefault="00105248">
                          <w:pPr>
                            <w:pStyle w:val="Title"/>
                          </w:pPr>
                          <w:r>
                            <w:t xml:space="preserve">Lab </w:t>
                          </w:r>
                          <w:r w:rsidR="00123F04">
                            <w:t>2</w:t>
                          </w:r>
                        </w:p>
                        <w:p w14:paraId="66F8E114" w14:textId="38B5728F" w:rsidR="00BF0268" w:rsidRDefault="00000000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F01977">
                                <w:t>C</w:t>
                              </w:r>
                              <w:r w:rsidR="00611896">
                                <w:t>SCI6658-01</w:t>
                              </w:r>
                              <w:r w:rsidR="00F01977">
                                <w:t xml:space="preserve"> &amp; Lab #</w:t>
                              </w:r>
                            </w:sdtContent>
                          </w:sdt>
                          <w:r w:rsidR="00123F04">
                            <w:t>2</w:t>
                          </w:r>
                          <w:r w:rsidR="00105248">
                            <w:t>.1/</w:t>
                          </w:r>
                          <w:r w:rsidR="00123F04">
                            <w:t>2</w:t>
                          </w:r>
                          <w:r w:rsidR="00105248">
                            <w:t>.2</w:t>
                          </w:r>
                        </w:p>
                        <w:p w14:paraId="23F89D43" w14:textId="48B11589" w:rsidR="00575C24" w:rsidRPr="00575C24" w:rsidRDefault="00AC5BFB" w:rsidP="00575C24">
                          <w:r>
                            <w:t>Enumerating</w:t>
                          </w:r>
                          <w:r w:rsidR="00575C24">
                            <w:t xml:space="preserve"> Hosts Using Wireshark, Windows, and Linux commands &amp; Remote and Local Exploitation 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664CD5D7" w14:textId="77777777" w:rsidR="00BF0268" w:rsidRDefault="00BF0268"/>
        <w:p w14:paraId="2CB49616" w14:textId="3F030351" w:rsidR="00BF0268" w:rsidRDefault="00611896"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1882CD" wp14:editId="3545E266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8172450</wp:posOffset>
                    </wp:positionV>
                    <wp:extent cx="5962650" cy="516890"/>
                    <wp:effectExtent l="0" t="0" r="0" b="0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2650" cy="51689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657"/>
                                  <w:gridCol w:w="447"/>
                                  <w:gridCol w:w="2665"/>
                                  <w:gridCol w:w="447"/>
                                  <w:gridCol w:w="2661"/>
                                </w:tblGrid>
                                <w:tr w:rsidR="00BF0268" w14:paraId="6D2B0314" w14:textId="77777777">
                                  <w:sdt>
                                    <w:sdtPr>
                                      <w:alias w:val="Address"/>
                                      <w:tag w:val=""/>
                                      <w:id w:val="-64081480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4C8696FF" w14:textId="6C409424" w:rsidR="00BF0268" w:rsidRDefault="009D0E8C" w:rsidP="00611896">
                                          <w:pPr>
                                            <w:pStyle w:val="ContactInfo"/>
                                          </w:pPr>
                                          <w:r>
                                            <w:t>TC-</w:t>
                                          </w:r>
                                          <w:proofErr w:type="spellStart"/>
                                          <w:r>
                                            <w:t>Github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625B864F" w14:textId="77777777" w:rsidR="00BF0268" w:rsidRDefault="00BF0268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6C3C5E16" w14:textId="77777777" w:rsidR="00BF0268" w:rsidRDefault="00BF0268">
                                      <w:pPr>
                                        <w:pStyle w:val="ContactInfo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2F26694" w14:textId="77777777" w:rsidR="00BF0268" w:rsidRDefault="00BF0268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p w14:paraId="08562DE3" w14:textId="77777777" w:rsidR="00BF0268" w:rsidRDefault="00BF0268">
                                      <w:pPr>
                                        <w:pStyle w:val="ContactInfo"/>
                                        <w:jc w:val="right"/>
                                      </w:pPr>
                                    </w:p>
                                  </w:tc>
                                </w:tr>
                              </w:tbl>
                              <w:p w14:paraId="2621F726" w14:textId="77777777" w:rsidR="00BF0268" w:rsidRDefault="00BF0268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1882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7" type="#_x0000_t202" alt="Text box displaying company contact information" style="position:absolute;margin-left:0;margin-top:643.5pt;width:469.5pt;height:40.7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657"/>
                            <w:gridCol w:w="447"/>
                            <w:gridCol w:w="2665"/>
                            <w:gridCol w:w="447"/>
                            <w:gridCol w:w="2661"/>
                          </w:tblGrid>
                          <w:tr w:rsidR="00BF0268" w14:paraId="6D2B0314" w14:textId="77777777">
                            <w:sdt>
                              <w:sdtPr>
                                <w:alias w:val="Address"/>
                                <w:tag w:val=""/>
                                <w:id w:val="-64081480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4C8696FF" w14:textId="6C409424" w:rsidR="00BF0268" w:rsidRDefault="009D0E8C" w:rsidP="00611896">
                                    <w:pPr>
                                      <w:pStyle w:val="ContactInfo"/>
                                    </w:pPr>
                                    <w:r>
                                      <w:t>TC-</w:t>
                                    </w:r>
                                    <w:proofErr w:type="spellStart"/>
                                    <w:r>
                                      <w:t>Github</w:t>
                                    </w:r>
                                    <w:proofErr w:type="spellEnd"/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625B864F" w14:textId="77777777" w:rsidR="00BF0268" w:rsidRDefault="00BF0268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6C3C5E16" w14:textId="77777777" w:rsidR="00BF0268" w:rsidRDefault="00BF0268">
                                <w:pPr>
                                  <w:pStyle w:val="ContactInfo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2F26694" w14:textId="77777777" w:rsidR="00BF0268" w:rsidRDefault="00BF0268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p w14:paraId="08562DE3" w14:textId="77777777" w:rsidR="00BF0268" w:rsidRDefault="00BF0268">
                                <w:pPr>
                                  <w:pStyle w:val="ContactInfo"/>
                                  <w:jc w:val="right"/>
                                </w:pPr>
                              </w:p>
                            </w:tc>
                          </w:tr>
                        </w:tbl>
                        <w:p w14:paraId="2621F726" w14:textId="77777777" w:rsidR="00BF0268" w:rsidRDefault="00BF0268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AE3E0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EEA2EF" w14:textId="77777777" w:rsidR="00BF0268" w:rsidRDefault="00AE3E01">
          <w:pPr>
            <w:pStyle w:val="TOCHeading"/>
          </w:pPr>
          <w:r>
            <w:t>Table of Contents</w:t>
          </w:r>
        </w:p>
        <w:p w14:paraId="4B9761A0" w14:textId="50B37460" w:rsidR="00575C24" w:rsidRDefault="00AE3E01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128249240" w:history="1">
            <w:r w:rsidR="00575C24" w:rsidRPr="00AA3FA1">
              <w:rPr>
                <w:rStyle w:val="Hyperlink"/>
                <w:noProof/>
              </w:rPr>
              <w:t>Executive Summary</w:t>
            </w:r>
            <w:r w:rsidR="00575C24">
              <w:rPr>
                <w:noProof/>
                <w:webHidden/>
              </w:rPr>
              <w:tab/>
            </w:r>
            <w:r w:rsidR="00575C24">
              <w:rPr>
                <w:noProof/>
                <w:webHidden/>
              </w:rPr>
              <w:fldChar w:fldCharType="begin"/>
            </w:r>
            <w:r w:rsidR="00575C24">
              <w:rPr>
                <w:noProof/>
                <w:webHidden/>
              </w:rPr>
              <w:instrText xml:space="preserve"> PAGEREF _Toc128249240 \h </w:instrText>
            </w:r>
            <w:r w:rsidR="00575C24">
              <w:rPr>
                <w:noProof/>
                <w:webHidden/>
              </w:rPr>
            </w:r>
            <w:r w:rsidR="00575C24">
              <w:rPr>
                <w:noProof/>
                <w:webHidden/>
              </w:rPr>
              <w:fldChar w:fldCharType="separate"/>
            </w:r>
            <w:r w:rsidR="00575C24">
              <w:rPr>
                <w:noProof/>
                <w:webHidden/>
              </w:rPr>
              <w:t>2</w:t>
            </w:r>
            <w:r w:rsidR="00575C24">
              <w:rPr>
                <w:noProof/>
                <w:webHidden/>
              </w:rPr>
              <w:fldChar w:fldCharType="end"/>
            </w:r>
          </w:hyperlink>
        </w:p>
        <w:p w14:paraId="09890714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1" w:history="1">
            <w:r w:rsidR="00575C24" w:rsidRPr="00AA3FA1">
              <w:rPr>
                <w:rStyle w:val="Hyperlink"/>
                <w:noProof/>
              </w:rPr>
              <w:t>Lab 2.1</w:t>
            </w:r>
          </w:hyperlink>
        </w:p>
        <w:p w14:paraId="68E13679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2" w:history="1">
            <w:r w:rsidR="00575C24" w:rsidRPr="00AA3FA1">
              <w:rPr>
                <w:rStyle w:val="Hyperlink"/>
                <w:noProof/>
              </w:rPr>
              <w:t>LAB 2.2</w:t>
            </w:r>
          </w:hyperlink>
        </w:p>
        <w:p w14:paraId="22F3A03E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3" w:history="1">
            <w:r w:rsidR="00575C24" w:rsidRPr="00AA3FA1">
              <w:rPr>
                <w:rStyle w:val="Hyperlink"/>
                <w:noProof/>
              </w:rPr>
              <w:t>Objectives</w:t>
            </w:r>
          </w:hyperlink>
        </w:p>
        <w:p w14:paraId="77572DA8" w14:textId="719691B3" w:rsidR="00575C24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28249244" w:history="1">
            <w:r w:rsidR="00575C24" w:rsidRPr="00AA3FA1">
              <w:rPr>
                <w:rStyle w:val="Hyperlink"/>
                <w:noProof/>
              </w:rPr>
              <w:t>Lab Description Details</w:t>
            </w:r>
            <w:r w:rsidR="00575C24">
              <w:rPr>
                <w:noProof/>
                <w:webHidden/>
              </w:rPr>
              <w:tab/>
            </w:r>
            <w:r w:rsidR="00575C24">
              <w:rPr>
                <w:noProof/>
                <w:webHidden/>
              </w:rPr>
              <w:fldChar w:fldCharType="begin"/>
            </w:r>
            <w:r w:rsidR="00575C24">
              <w:rPr>
                <w:noProof/>
                <w:webHidden/>
              </w:rPr>
              <w:instrText xml:space="preserve"> PAGEREF _Toc128249244 \h </w:instrText>
            </w:r>
            <w:r w:rsidR="00575C24">
              <w:rPr>
                <w:noProof/>
                <w:webHidden/>
              </w:rPr>
            </w:r>
            <w:r w:rsidR="00575C24">
              <w:rPr>
                <w:noProof/>
                <w:webHidden/>
              </w:rPr>
              <w:fldChar w:fldCharType="separate"/>
            </w:r>
            <w:r w:rsidR="00575C24">
              <w:rPr>
                <w:noProof/>
                <w:webHidden/>
              </w:rPr>
              <w:t>2</w:t>
            </w:r>
            <w:r w:rsidR="00575C24">
              <w:rPr>
                <w:noProof/>
                <w:webHidden/>
              </w:rPr>
              <w:fldChar w:fldCharType="end"/>
            </w:r>
          </w:hyperlink>
        </w:p>
        <w:p w14:paraId="667F7CA4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5" w:history="1">
            <w:r w:rsidR="00575C24" w:rsidRPr="00AA3FA1">
              <w:rPr>
                <w:rStyle w:val="Hyperlink"/>
                <w:noProof/>
              </w:rPr>
              <w:t>LAB 2.1</w:t>
            </w:r>
          </w:hyperlink>
        </w:p>
        <w:p w14:paraId="43DD8E19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6" w:history="1">
            <w:r w:rsidR="00575C24" w:rsidRPr="00AA3FA1">
              <w:rPr>
                <w:rStyle w:val="Hyperlink"/>
                <w:noProof/>
              </w:rPr>
              <w:t>LAB 2.2</w:t>
            </w:r>
          </w:hyperlink>
        </w:p>
        <w:p w14:paraId="25A12BDA" w14:textId="2740A7BB" w:rsidR="00575C24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28249247" w:history="1">
            <w:r w:rsidR="00575C24" w:rsidRPr="00AA3FA1">
              <w:rPr>
                <w:rStyle w:val="Hyperlink"/>
                <w:noProof/>
              </w:rPr>
              <w:t>Supporting Evidence</w:t>
            </w:r>
            <w:r w:rsidR="00575C24">
              <w:rPr>
                <w:noProof/>
                <w:webHidden/>
              </w:rPr>
              <w:tab/>
            </w:r>
            <w:r w:rsidR="00575C24">
              <w:rPr>
                <w:noProof/>
                <w:webHidden/>
              </w:rPr>
              <w:fldChar w:fldCharType="begin"/>
            </w:r>
            <w:r w:rsidR="00575C24">
              <w:rPr>
                <w:noProof/>
                <w:webHidden/>
              </w:rPr>
              <w:instrText xml:space="preserve"> PAGEREF _Toc128249247 \h </w:instrText>
            </w:r>
            <w:r w:rsidR="00575C24">
              <w:rPr>
                <w:noProof/>
                <w:webHidden/>
              </w:rPr>
            </w:r>
            <w:r w:rsidR="00575C24">
              <w:rPr>
                <w:noProof/>
                <w:webHidden/>
              </w:rPr>
              <w:fldChar w:fldCharType="separate"/>
            </w:r>
            <w:r w:rsidR="00575C24">
              <w:rPr>
                <w:noProof/>
                <w:webHidden/>
              </w:rPr>
              <w:t>4</w:t>
            </w:r>
            <w:r w:rsidR="00575C24">
              <w:rPr>
                <w:noProof/>
                <w:webHidden/>
              </w:rPr>
              <w:fldChar w:fldCharType="end"/>
            </w:r>
          </w:hyperlink>
        </w:p>
        <w:p w14:paraId="331C0AB6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8" w:history="1">
            <w:r w:rsidR="00575C24" w:rsidRPr="00AA3FA1">
              <w:rPr>
                <w:rStyle w:val="Hyperlink"/>
                <w:noProof/>
              </w:rPr>
              <w:t>LAB 2.1</w:t>
            </w:r>
          </w:hyperlink>
        </w:p>
        <w:p w14:paraId="55D3AAA7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49" w:history="1">
            <w:r w:rsidR="00575C24" w:rsidRPr="00AA3FA1">
              <w:rPr>
                <w:rStyle w:val="Hyperlink"/>
                <w:noProof/>
              </w:rPr>
              <w:t>LAB 2.2</w:t>
            </w:r>
          </w:hyperlink>
        </w:p>
        <w:p w14:paraId="3446ADE6" w14:textId="7DC3FFB7" w:rsidR="00575C24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28249250" w:history="1">
            <w:r w:rsidR="00575C24" w:rsidRPr="00AA3FA1">
              <w:rPr>
                <w:rStyle w:val="Hyperlink"/>
                <w:noProof/>
              </w:rPr>
              <w:t>Conclusion &amp; Wrap-Up</w:t>
            </w:r>
            <w:r w:rsidR="00575C24">
              <w:rPr>
                <w:noProof/>
                <w:webHidden/>
              </w:rPr>
              <w:tab/>
            </w:r>
            <w:r w:rsidR="00575C24">
              <w:rPr>
                <w:noProof/>
                <w:webHidden/>
              </w:rPr>
              <w:fldChar w:fldCharType="begin"/>
            </w:r>
            <w:r w:rsidR="00575C24">
              <w:rPr>
                <w:noProof/>
                <w:webHidden/>
              </w:rPr>
              <w:instrText xml:space="preserve"> PAGEREF _Toc128249250 \h </w:instrText>
            </w:r>
            <w:r w:rsidR="00575C24">
              <w:rPr>
                <w:noProof/>
                <w:webHidden/>
              </w:rPr>
            </w:r>
            <w:r w:rsidR="00575C24">
              <w:rPr>
                <w:noProof/>
                <w:webHidden/>
              </w:rPr>
              <w:fldChar w:fldCharType="separate"/>
            </w:r>
            <w:r w:rsidR="00575C24">
              <w:rPr>
                <w:noProof/>
                <w:webHidden/>
              </w:rPr>
              <w:t>13</w:t>
            </w:r>
            <w:r w:rsidR="00575C24">
              <w:rPr>
                <w:noProof/>
                <w:webHidden/>
              </w:rPr>
              <w:fldChar w:fldCharType="end"/>
            </w:r>
          </w:hyperlink>
        </w:p>
        <w:p w14:paraId="168A133E" w14:textId="77777777" w:rsidR="00575C24" w:rsidRDefault="00000000">
          <w:pPr>
            <w:pStyle w:val="TOC2"/>
            <w:rPr>
              <w:noProof/>
              <w:color w:val="auto"/>
              <w:lang w:eastAsia="en-US"/>
            </w:rPr>
          </w:pPr>
          <w:hyperlink w:anchor="_Toc128249251" w:history="1">
            <w:r w:rsidR="00575C24" w:rsidRPr="00AA3FA1">
              <w:rPr>
                <w:rStyle w:val="Hyperlink"/>
                <w:noProof/>
              </w:rPr>
              <w:t>Summary with observations, Success &amp; Failures, Challenges</w:t>
            </w:r>
          </w:hyperlink>
        </w:p>
        <w:p w14:paraId="11229620" w14:textId="4A10FE53" w:rsidR="00BF0268" w:rsidRDefault="00AE3E01"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76E602A4" w14:textId="77777777" w:rsidR="00BF0268" w:rsidRDefault="00BF0268">
      <w:pPr>
        <w:sectPr w:rsidR="00BF0268">
          <w:pgSz w:w="12240" w:h="15840" w:code="1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14:paraId="7100568B" w14:textId="77777777" w:rsidR="00BF0268" w:rsidRDefault="00AE3E01">
      <w:pPr>
        <w:pStyle w:val="Heading1"/>
      </w:pPr>
      <w:bookmarkStart w:id="0" w:name="_Toc128249240"/>
      <w:r>
        <w:lastRenderedPageBreak/>
        <w:t>Executive Summary</w:t>
      </w:r>
      <w:bookmarkEnd w:id="0"/>
    </w:p>
    <w:p w14:paraId="1F5F2E38" w14:textId="12F5AEF3" w:rsidR="00105248" w:rsidRDefault="00105248" w:rsidP="00105248">
      <w:pPr>
        <w:pStyle w:val="Heading2"/>
      </w:pPr>
      <w:bookmarkStart w:id="1" w:name="_Toc128249241"/>
      <w:r>
        <w:t xml:space="preserve">Lab </w:t>
      </w:r>
      <w:r w:rsidR="006A5028">
        <w:t>2</w:t>
      </w:r>
      <w:r>
        <w:t>.1</w:t>
      </w:r>
      <w:bookmarkEnd w:id="1"/>
    </w:p>
    <w:p w14:paraId="5AC986D5" w14:textId="6F2E04B9" w:rsidR="00105248" w:rsidRDefault="006A5028" w:rsidP="00105248">
      <w:r>
        <w:t xml:space="preserve">Within this lab the execution of certain Armitage commands which will provide an analysis and assessment of the system in question. Along with this there will be a section in with system commands will be used to list the resources being used on the target computer to detect where the vulnerability is. </w:t>
      </w:r>
    </w:p>
    <w:p w14:paraId="7E3B538E" w14:textId="5EB06482" w:rsidR="00105248" w:rsidRDefault="00105248" w:rsidP="00105248">
      <w:pPr>
        <w:pStyle w:val="Heading2"/>
      </w:pPr>
      <w:bookmarkStart w:id="2" w:name="_Toc128249242"/>
      <w:r>
        <w:t xml:space="preserve">LAB </w:t>
      </w:r>
      <w:r w:rsidR="006A5028">
        <w:t>2</w:t>
      </w:r>
      <w:r>
        <w:t>.2</w:t>
      </w:r>
      <w:bookmarkEnd w:id="2"/>
    </w:p>
    <w:p w14:paraId="3BE937C2" w14:textId="31BB5AA0" w:rsidR="00105248" w:rsidRPr="00105248" w:rsidRDefault="00E65452" w:rsidP="00105248">
      <w:r>
        <w:t xml:space="preserve">For this lab there will be the scanning of multiple hosts on a local area network configuration. This will be aided by Metasploit package and the Armitage package to exploit a machine with a multitude of different methods of attack. </w:t>
      </w:r>
    </w:p>
    <w:p w14:paraId="0411CA39" w14:textId="7B906F55" w:rsidR="00BF0268" w:rsidRDefault="00AE3E01">
      <w:pPr>
        <w:pStyle w:val="Heading2"/>
      </w:pPr>
      <w:bookmarkStart w:id="3" w:name="_Toc128249243"/>
      <w:r>
        <w:t>Objectives</w:t>
      </w:r>
      <w:bookmarkEnd w:id="3"/>
    </w:p>
    <w:p w14:paraId="225AACC1" w14:textId="7325E72B" w:rsidR="00B66D0D" w:rsidRDefault="00B66D0D" w:rsidP="00B66D0D">
      <w:pPr>
        <w:spacing w:line="240" w:lineRule="auto"/>
      </w:pPr>
      <w:r>
        <w:t xml:space="preserve">Lab </w:t>
      </w:r>
      <w:r w:rsidR="006A5028">
        <w:t>2</w:t>
      </w:r>
      <w:r>
        <w:t xml:space="preserve">.1 </w:t>
      </w:r>
    </w:p>
    <w:p w14:paraId="2591790E" w14:textId="77777777" w:rsidR="006A5028" w:rsidRDefault="006A5028" w:rsidP="00B66D0D">
      <w:pPr>
        <w:pStyle w:val="ListParagraph"/>
        <w:numPr>
          <w:ilvl w:val="0"/>
          <w:numId w:val="7"/>
        </w:numPr>
        <w:spacing w:line="240" w:lineRule="auto"/>
      </w:pPr>
      <w:r>
        <w:t>Use Armitage to scan a network.</w:t>
      </w:r>
    </w:p>
    <w:p w14:paraId="7BBEB60F" w14:textId="742938A4" w:rsidR="00B66D0D" w:rsidRDefault="006A5028" w:rsidP="00B66D0D">
      <w:pPr>
        <w:pStyle w:val="ListParagraph"/>
        <w:numPr>
          <w:ilvl w:val="0"/>
          <w:numId w:val="7"/>
        </w:numPr>
        <w:spacing w:line="240" w:lineRule="auto"/>
      </w:pPr>
      <w:r>
        <w:t xml:space="preserve">Commands such as </w:t>
      </w:r>
      <w:proofErr w:type="spellStart"/>
      <w:r>
        <w:t>ifconfig</w:t>
      </w:r>
      <w:proofErr w:type="spellEnd"/>
      <w:r>
        <w:t xml:space="preserve">, </w:t>
      </w:r>
      <w:proofErr w:type="spellStart"/>
      <w:r>
        <w:t>nmap</w:t>
      </w:r>
      <w:proofErr w:type="spellEnd"/>
      <w:r>
        <w:t xml:space="preserve">, </w:t>
      </w:r>
      <w:proofErr w:type="spellStart"/>
      <w:r>
        <w:t>postgressql</w:t>
      </w:r>
      <w:proofErr w:type="spellEnd"/>
      <w:r>
        <w:t xml:space="preserve"> will be used along with </w:t>
      </w:r>
      <w:r w:rsidR="004A308A">
        <w:t>open-source</w:t>
      </w:r>
      <w:r>
        <w:t xml:space="preserve"> distributions such as Kali Linux, Wireshark, and PostgreSQL </w:t>
      </w:r>
    </w:p>
    <w:p w14:paraId="4DA76828" w14:textId="5CD2015F" w:rsidR="00B66D0D" w:rsidRDefault="006A5028" w:rsidP="00B66D0D">
      <w:pPr>
        <w:pStyle w:val="ListParagraph"/>
        <w:numPr>
          <w:ilvl w:val="0"/>
          <w:numId w:val="7"/>
        </w:numPr>
        <w:spacing w:line="240" w:lineRule="auto"/>
      </w:pPr>
      <w:r>
        <w:t>Use the system commands to enumerate and list resources on a target system.</w:t>
      </w:r>
      <w:r w:rsidR="00B66D0D">
        <w:t xml:space="preserve"> </w:t>
      </w:r>
    </w:p>
    <w:p w14:paraId="6A1B24E8" w14:textId="114FDC67" w:rsidR="00B66D0D" w:rsidRDefault="00B66D0D" w:rsidP="00B66D0D">
      <w:r>
        <w:t xml:space="preserve">Lab </w:t>
      </w:r>
      <w:r w:rsidR="006A5028">
        <w:t>2</w:t>
      </w:r>
      <w:r>
        <w:t>.2</w:t>
      </w:r>
    </w:p>
    <w:p w14:paraId="0F97E612" w14:textId="2FDDD420" w:rsidR="00B66D0D" w:rsidRDefault="00B66D0D" w:rsidP="00B66D0D">
      <w:pPr>
        <w:pStyle w:val="ListParagraph"/>
        <w:numPr>
          <w:ilvl w:val="0"/>
          <w:numId w:val="7"/>
        </w:numPr>
      </w:pPr>
      <w:r>
        <w:t xml:space="preserve">Utilize </w:t>
      </w:r>
      <w:proofErr w:type="spellStart"/>
      <w:r>
        <w:t>nmap</w:t>
      </w:r>
      <w:proofErr w:type="spellEnd"/>
      <w:r>
        <w:t xml:space="preserve"> to do a ping scan on a network and a database scan as </w:t>
      </w:r>
      <w:r w:rsidR="00C83678">
        <w:t>well.</w:t>
      </w:r>
    </w:p>
    <w:p w14:paraId="5213D1B2" w14:textId="4D333E9A" w:rsidR="00B66D0D" w:rsidRDefault="00B66D0D" w:rsidP="00B66D0D">
      <w:pPr>
        <w:pStyle w:val="ListParagraph"/>
        <w:numPr>
          <w:ilvl w:val="0"/>
          <w:numId w:val="7"/>
        </w:numPr>
      </w:pPr>
      <w:r>
        <w:t xml:space="preserve">Use the tool Metasploit and Armitage to exploit multiple vulnerabilities within the system and </w:t>
      </w:r>
      <w:proofErr w:type="gramStart"/>
      <w:r>
        <w:t>its</w:t>
      </w:r>
      <w:proofErr w:type="gramEnd"/>
      <w:r>
        <w:t xml:space="preserve"> severs (breach the server) </w:t>
      </w:r>
    </w:p>
    <w:p w14:paraId="363F7739" w14:textId="4F303B76" w:rsidR="00BF0268" w:rsidRDefault="00F01977">
      <w:pPr>
        <w:pStyle w:val="Heading1"/>
      </w:pPr>
      <w:bookmarkStart w:id="4" w:name="_Toc128249244"/>
      <w:r>
        <w:t xml:space="preserve">Lab </w:t>
      </w:r>
      <w:r w:rsidR="00AE3E01">
        <w:t xml:space="preserve">Description </w:t>
      </w:r>
      <w:r>
        <w:t>Details</w:t>
      </w:r>
      <w:bookmarkEnd w:id="4"/>
    </w:p>
    <w:p w14:paraId="54379690" w14:textId="6A91C031" w:rsidR="00AE51B8" w:rsidRDefault="00AE51B8">
      <w:pPr>
        <w:pStyle w:val="Heading2"/>
      </w:pPr>
      <w:bookmarkStart w:id="5" w:name="_Toc128249245"/>
      <w:r>
        <w:t xml:space="preserve">Procedure </w:t>
      </w:r>
    </w:p>
    <w:p w14:paraId="653ED224" w14:textId="526DAAA0" w:rsidR="00105248" w:rsidRDefault="00105248">
      <w:pPr>
        <w:pStyle w:val="Heading2"/>
        <w:rPr>
          <w:sz w:val="28"/>
          <w:szCs w:val="28"/>
        </w:rPr>
      </w:pPr>
      <w:r>
        <w:t xml:space="preserve">LAB </w:t>
      </w:r>
      <w:r w:rsidR="006A5028">
        <w:t>2</w:t>
      </w:r>
      <w:r>
        <w:t>.1</w:t>
      </w:r>
      <w:bookmarkEnd w:id="5"/>
    </w:p>
    <w:p w14:paraId="411E34F7" w14:textId="411468B9" w:rsidR="00E14944" w:rsidRDefault="006A5028" w:rsidP="00105248">
      <w:pPr>
        <w:pStyle w:val="ListParagraph"/>
        <w:numPr>
          <w:ilvl w:val="0"/>
          <w:numId w:val="5"/>
        </w:numPr>
      </w:pPr>
      <w:r>
        <w:t>Log into Kali 2 Linux machine with 192.168.1.101 as its IP address</w:t>
      </w:r>
    </w:p>
    <w:p w14:paraId="47025A39" w14:textId="6C8AF54B" w:rsidR="006A5028" w:rsidRDefault="006A5028" w:rsidP="00105248">
      <w:pPr>
        <w:pStyle w:val="ListParagraph"/>
        <w:numPr>
          <w:ilvl w:val="0"/>
          <w:numId w:val="5"/>
        </w:numPr>
      </w:pPr>
      <w:r>
        <w:t xml:space="preserve">Enter the user / pass = root / </w:t>
      </w:r>
      <w:proofErr w:type="spellStart"/>
      <w:r>
        <w:t>toor</w:t>
      </w:r>
      <w:proofErr w:type="spellEnd"/>
      <w:r>
        <w:t xml:space="preserve"> </w:t>
      </w:r>
    </w:p>
    <w:p w14:paraId="624A9D7B" w14:textId="231EE109" w:rsidR="006A5028" w:rsidRDefault="006A5028" w:rsidP="00105248">
      <w:pPr>
        <w:pStyle w:val="ListParagraph"/>
        <w:numPr>
          <w:ilvl w:val="0"/>
          <w:numId w:val="5"/>
        </w:numPr>
      </w:pPr>
      <w:r>
        <w:t xml:space="preserve">To check the </w:t>
      </w:r>
      <w:proofErr w:type="spellStart"/>
      <w:r>
        <w:t>ip</w:t>
      </w:r>
      <w:proofErr w:type="spellEnd"/>
      <w:r>
        <w:t xml:space="preserve"> address of the system type in the command </w:t>
      </w:r>
      <w:proofErr w:type="spellStart"/>
      <w:r>
        <w:t>ifconfig</w:t>
      </w:r>
      <w:proofErr w:type="spellEnd"/>
      <w:r>
        <w:t xml:space="preserve"> </w:t>
      </w:r>
      <w:r w:rsidR="00822AF8">
        <w:t>to</w:t>
      </w:r>
      <w:r>
        <w:t xml:space="preserve"> list the </w:t>
      </w:r>
      <w:proofErr w:type="spellStart"/>
      <w:r>
        <w:t>ip</w:t>
      </w:r>
      <w:proofErr w:type="spellEnd"/>
      <w:r>
        <w:t xml:space="preserve"> address and its properties of the machine you are connected or remote </w:t>
      </w:r>
      <w:r w:rsidR="00822AF8">
        <w:t>hosting.</w:t>
      </w:r>
    </w:p>
    <w:p w14:paraId="553DED78" w14:textId="3BC1E4B7" w:rsidR="006A5028" w:rsidRDefault="007204C6" w:rsidP="00105248">
      <w:pPr>
        <w:pStyle w:val="ListParagraph"/>
        <w:numPr>
          <w:ilvl w:val="0"/>
          <w:numId w:val="5"/>
        </w:numPr>
      </w:pPr>
      <w:r>
        <w:t xml:space="preserve">To save an </w:t>
      </w:r>
      <w:proofErr w:type="spellStart"/>
      <w:r>
        <w:t>ipconfiguration</w:t>
      </w:r>
      <w:proofErr w:type="spellEnd"/>
      <w:r>
        <w:t xml:space="preserve"> to a file type the </w:t>
      </w:r>
      <w:proofErr w:type="spellStart"/>
      <w:r>
        <w:t>ifconfig</w:t>
      </w:r>
      <w:proofErr w:type="spellEnd"/>
      <w:r>
        <w:t xml:space="preserve"> &gt; ip1.txt </w:t>
      </w:r>
      <w:proofErr w:type="gramStart"/>
      <w:r>
        <w:t>in order to</w:t>
      </w:r>
      <w:proofErr w:type="gramEnd"/>
      <w:r>
        <w:t xml:space="preserve"> save the information to be viewed with the cat ip1.txt command for </w:t>
      </w:r>
      <w:proofErr w:type="spellStart"/>
      <w:r>
        <w:t>fither</w:t>
      </w:r>
      <w:proofErr w:type="spellEnd"/>
      <w:r>
        <w:t xml:space="preserve"> research and in order to find the flag type in cat ip2.txt in order to retrieve flag 1</w:t>
      </w:r>
    </w:p>
    <w:p w14:paraId="1870215E" w14:textId="68826226" w:rsidR="007204C6" w:rsidRDefault="007204C6" w:rsidP="00105248">
      <w:pPr>
        <w:pStyle w:val="ListParagraph"/>
        <w:numPr>
          <w:ilvl w:val="0"/>
          <w:numId w:val="5"/>
        </w:numPr>
      </w:pPr>
      <w:r>
        <w:t xml:space="preserve">Next step is to ensure that your system does not have an </w:t>
      </w:r>
      <w:proofErr w:type="spellStart"/>
      <w:r>
        <w:t>ip</w:t>
      </w:r>
      <w:proofErr w:type="spellEnd"/>
      <w:r>
        <w:t xml:space="preserve"> address by executing this command </w:t>
      </w:r>
      <w:proofErr w:type="spellStart"/>
      <w:r>
        <w:t>ifconfig</w:t>
      </w:r>
      <w:proofErr w:type="spellEnd"/>
      <w:r>
        <w:t xml:space="preserve"> eht0 0.0.0.0 up you can verify this has worked by typing </w:t>
      </w:r>
      <w:proofErr w:type="spellStart"/>
      <w:r>
        <w:t>ifconfig</w:t>
      </w:r>
      <w:proofErr w:type="spellEnd"/>
      <w:r>
        <w:t xml:space="preserve"> </w:t>
      </w:r>
    </w:p>
    <w:p w14:paraId="6CFC48C8" w14:textId="37C86534" w:rsidR="007204C6" w:rsidRDefault="007204C6" w:rsidP="00105248">
      <w:pPr>
        <w:pStyle w:val="ListParagraph"/>
        <w:numPr>
          <w:ilvl w:val="0"/>
          <w:numId w:val="5"/>
        </w:numPr>
      </w:pPr>
      <w:r>
        <w:t xml:space="preserve">Proceed to </w:t>
      </w:r>
      <w:r w:rsidR="00291A02">
        <w:t>Wireshark</w:t>
      </w:r>
      <w:r>
        <w:t xml:space="preserve"> where you will capture traffic on the eth0</w:t>
      </w:r>
      <w:r w:rsidR="00291A02">
        <w:t xml:space="preserve"> port ensure that the </w:t>
      </w:r>
      <w:proofErr w:type="spellStart"/>
      <w:r w:rsidR="00291A02">
        <w:t>ip</w:t>
      </w:r>
      <w:proofErr w:type="spellEnd"/>
      <w:r w:rsidR="00291A02">
        <w:t xml:space="preserve"> addresses 192.168.1.10, 192.168.1.20, 192.168.1.254 appear in the network traffic </w:t>
      </w:r>
      <w:proofErr w:type="gramStart"/>
      <w:r w:rsidR="00291A02">
        <w:t>in order to</w:t>
      </w:r>
      <w:proofErr w:type="gramEnd"/>
      <w:r w:rsidR="00291A02">
        <w:t xml:space="preserve"> continue with the procedure</w:t>
      </w:r>
    </w:p>
    <w:p w14:paraId="1DDF5030" w14:textId="1539EDBF" w:rsidR="00291A02" w:rsidRDefault="00291A02" w:rsidP="00105248">
      <w:pPr>
        <w:pStyle w:val="ListParagraph"/>
        <w:numPr>
          <w:ilvl w:val="0"/>
          <w:numId w:val="5"/>
        </w:numPr>
      </w:pPr>
      <w:r>
        <w:t xml:space="preserve">Return to the root kali2  command line and set up the network </w:t>
      </w:r>
      <w:proofErr w:type="spellStart"/>
      <w:r>
        <w:t>ip</w:t>
      </w:r>
      <w:proofErr w:type="spellEnd"/>
      <w:r>
        <w:t xml:space="preserve"> address and the network mask by using this command – </w:t>
      </w:r>
      <w:proofErr w:type="spellStart"/>
      <w:r>
        <w:t>ifconfig</w:t>
      </w:r>
      <w:proofErr w:type="spellEnd"/>
      <w:r>
        <w:t xml:space="preserve"> eth0 192.168.1.101 netmask 255.255.255.0 and add the default gateway by typing in route add default </w:t>
      </w:r>
      <w:proofErr w:type="spellStart"/>
      <w:r>
        <w:t>gw</w:t>
      </w:r>
      <w:proofErr w:type="spellEnd"/>
      <w:r>
        <w:t xml:space="preserve"> 192.168.1.254 then create a backup of the current reserve file with cp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/resolv.conf.backup1 and then utilize the car /</w:t>
      </w:r>
      <w:proofErr w:type="spellStart"/>
      <w:r>
        <w:t>etc</w:t>
      </w:r>
      <w:proofErr w:type="spellEnd"/>
      <w:r>
        <w:t>/</w:t>
      </w:r>
      <w:proofErr w:type="spellStart"/>
      <w:r>
        <w:t>resolv.conf.bakcup</w:t>
      </w:r>
      <w:proofErr w:type="spellEnd"/>
      <w:r>
        <w:t xml:space="preserve"> command to view the resolve backup file use this same method (figure </w:t>
      </w:r>
      <w:r w:rsidR="00FB1A24">
        <w:t xml:space="preserve">2) to retrieve the challenge flag. </w:t>
      </w:r>
    </w:p>
    <w:p w14:paraId="4FAFADD6" w14:textId="4BEA4059" w:rsidR="00291A02" w:rsidRDefault="00FB1A24" w:rsidP="00105248">
      <w:pPr>
        <w:pStyle w:val="ListParagraph"/>
        <w:numPr>
          <w:ilvl w:val="0"/>
          <w:numId w:val="5"/>
        </w:numPr>
      </w:pPr>
      <w:r>
        <w:lastRenderedPageBreak/>
        <w:t xml:space="preserve">Utilize echo nameserver 192.168.1.10 &gt;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 command</w:t>
      </w:r>
      <w:proofErr w:type="gramEnd"/>
      <w:r>
        <w:t xml:space="preserve"> in order to set the DNS server you can utilize the command cat/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in order to view into the file associate and utilize this same method to secure the challenge flag (figure 4) </w:t>
      </w:r>
    </w:p>
    <w:p w14:paraId="74B36634" w14:textId="46F36188" w:rsidR="00FB1A24" w:rsidRDefault="00FB1A24" w:rsidP="00105248">
      <w:pPr>
        <w:pStyle w:val="ListParagraph"/>
        <w:numPr>
          <w:ilvl w:val="0"/>
          <w:numId w:val="5"/>
        </w:numPr>
      </w:pPr>
      <w:r>
        <w:t xml:space="preserve">Continuing onwards </w:t>
      </w:r>
      <w:proofErr w:type="gramStart"/>
      <w:r>
        <w:t>begin</w:t>
      </w:r>
      <w:proofErr w:type="gramEnd"/>
      <w:r>
        <w:t xml:space="preserve"> next step by loading into the windows 10 virtual machine sign out of the Microsoft account (ctrl + alt + delete bottom right corner sign out) </w:t>
      </w:r>
    </w:p>
    <w:p w14:paraId="01F1661E" w14:textId="38D8898F" w:rsidR="00FB1A24" w:rsidRDefault="00FB1A24" w:rsidP="00105248">
      <w:pPr>
        <w:pStyle w:val="ListParagraph"/>
        <w:numPr>
          <w:ilvl w:val="0"/>
          <w:numId w:val="5"/>
        </w:numPr>
      </w:pPr>
      <w:r>
        <w:t xml:space="preserve">Sign into the machine as a new user the user of administrator utilizing P@ssw0rd proceed to run the command prompt as administrator execute the following commands </w:t>
      </w:r>
      <w:r w:rsidR="00F9167B">
        <w:t>to</w:t>
      </w:r>
      <w:r>
        <w:t xml:space="preserve"> enumerate all domains net view /</w:t>
      </w:r>
      <w:r w:rsidR="00F9167B">
        <w:t>domain.</w:t>
      </w:r>
    </w:p>
    <w:p w14:paraId="1611D1C8" w14:textId="77777777" w:rsidR="00FB1A24" w:rsidRDefault="00FB1A24" w:rsidP="00105248">
      <w:pPr>
        <w:pStyle w:val="ListParagraph"/>
        <w:numPr>
          <w:ilvl w:val="0"/>
          <w:numId w:val="5"/>
        </w:numPr>
      </w:pPr>
      <w:r>
        <w:t>Net view /</w:t>
      </w:r>
      <w:proofErr w:type="spellStart"/>
      <w:proofErr w:type="gramStart"/>
      <w:r>
        <w:t>domain:campus</w:t>
      </w:r>
      <w:proofErr w:type="spellEnd"/>
      <w:proofErr w:type="gramEnd"/>
      <w:r>
        <w:t xml:space="preserve"> to get more specific start entering other things located on a domain such as this command net view /</w:t>
      </w:r>
      <w:proofErr w:type="spellStart"/>
      <w:r>
        <w:t>domain:workgroup</w:t>
      </w:r>
      <w:proofErr w:type="spellEnd"/>
      <w:r>
        <w:t xml:space="preserve"> and then net view </w:t>
      </w:r>
      <w:hyperlink r:id="rId11" w:history="1">
        <w:r w:rsidRPr="00A351F1">
          <w:rPr>
            <w:rStyle w:val="Hyperlink"/>
          </w:rPr>
          <w:t>\\server</w:t>
        </w:r>
      </w:hyperlink>
      <w:r>
        <w:t xml:space="preserve"> in order to enumerate through all the shares on the machine named server </w:t>
      </w:r>
    </w:p>
    <w:p w14:paraId="0F745BA5" w14:textId="77777777" w:rsidR="00A30A57" w:rsidRDefault="00FB1A24" w:rsidP="00105248">
      <w:pPr>
        <w:pStyle w:val="ListParagraph"/>
        <w:numPr>
          <w:ilvl w:val="0"/>
          <w:numId w:val="5"/>
        </w:numPr>
      </w:pPr>
      <w:r>
        <w:t xml:space="preserve">Utilize the command net view </w:t>
      </w:r>
      <w:hyperlink r:id="rId12" w:history="1">
        <w:r w:rsidRPr="00A351F1">
          <w:rPr>
            <w:rStyle w:val="Hyperlink"/>
          </w:rPr>
          <w:t>\\metasploitable</w:t>
        </w:r>
      </w:hyperlink>
      <w:r>
        <w:t xml:space="preserve"> to enumerate through the shares on a machine named </w:t>
      </w:r>
      <w:proofErr w:type="spellStart"/>
      <w:r w:rsidR="00EF500A">
        <w:t>Metasploitable</w:t>
      </w:r>
      <w:proofErr w:type="spellEnd"/>
      <w:r w:rsidR="00EF500A">
        <w:t xml:space="preserve"> secure the flag by typ</w:t>
      </w:r>
      <w:r w:rsidR="00A30A57">
        <w:t>ing commands picture in figures 5 and 6 for the next two challenge flags</w:t>
      </w:r>
    </w:p>
    <w:p w14:paraId="2B333801" w14:textId="2BD01564" w:rsidR="00FB1A24" w:rsidRDefault="00FB1A24" w:rsidP="00105248">
      <w:pPr>
        <w:pStyle w:val="ListParagraph"/>
        <w:numPr>
          <w:ilvl w:val="0"/>
          <w:numId w:val="5"/>
        </w:numPr>
      </w:pPr>
      <w:r>
        <w:t xml:space="preserve"> </w:t>
      </w:r>
      <w:r w:rsidR="00F9167B">
        <w:t>To</w:t>
      </w:r>
      <w:r w:rsidR="00B23A4E">
        <w:t xml:space="preserve"> enumerate the IP and MAC </w:t>
      </w:r>
      <w:r w:rsidR="00F9167B">
        <w:t>address of</w:t>
      </w:r>
      <w:r w:rsidR="00B23A4E">
        <w:t xml:space="preserve"> the machine named server utilize the following command </w:t>
      </w:r>
      <w:proofErr w:type="gramStart"/>
      <w:r w:rsidR="00B23A4E">
        <w:t>in order to</w:t>
      </w:r>
      <w:proofErr w:type="gramEnd"/>
      <w:r w:rsidR="00B23A4E">
        <w:t xml:space="preserve"> run o </w:t>
      </w:r>
      <w:proofErr w:type="spellStart"/>
      <w:r w:rsidR="00B23A4E">
        <w:t>nnormal</w:t>
      </w:r>
      <w:proofErr w:type="spellEnd"/>
      <w:r w:rsidR="00B23A4E">
        <w:t xml:space="preserve"> server </w:t>
      </w:r>
      <w:proofErr w:type="spellStart"/>
      <w:r w:rsidR="00B23A4E">
        <w:t>nbtstat</w:t>
      </w:r>
      <w:proofErr w:type="spellEnd"/>
      <w:r w:rsidR="00B23A4E">
        <w:t xml:space="preserve"> -a server and then for the </w:t>
      </w:r>
      <w:proofErr w:type="spellStart"/>
      <w:r w:rsidR="00B23A4E">
        <w:t>metasplotable</w:t>
      </w:r>
      <w:proofErr w:type="spellEnd"/>
      <w:r w:rsidR="00B23A4E">
        <w:t xml:space="preserve"> machine </w:t>
      </w:r>
      <w:proofErr w:type="spellStart"/>
      <w:r w:rsidR="00B23A4E">
        <w:t>nbtstat</w:t>
      </w:r>
      <w:proofErr w:type="spellEnd"/>
      <w:r w:rsidR="00B23A4E">
        <w:t xml:space="preserve"> -a METASPLOITABLE (figure 7) </w:t>
      </w:r>
    </w:p>
    <w:p w14:paraId="2A822EE4" w14:textId="0B171513" w:rsidR="00770001" w:rsidRDefault="00770001" w:rsidP="00105248">
      <w:pPr>
        <w:pStyle w:val="ListParagraph"/>
        <w:numPr>
          <w:ilvl w:val="0"/>
          <w:numId w:val="5"/>
        </w:numPr>
      </w:pPr>
      <w:r>
        <w:t xml:space="preserve">Next navigate back to the kali 2 attack </w:t>
      </w:r>
      <w:r w:rsidR="00175FE5">
        <w:t>machine and</w:t>
      </w:r>
      <w:r>
        <w:t xml:space="preserve"> begin by getting the </w:t>
      </w:r>
      <w:proofErr w:type="spellStart"/>
      <w:r>
        <w:t>postgresql</w:t>
      </w:r>
      <w:proofErr w:type="spellEnd"/>
      <w:r>
        <w:t xml:space="preserve"> service to start by executing the following command service </w:t>
      </w:r>
      <w:proofErr w:type="spellStart"/>
      <w:r>
        <w:t>postgresql</w:t>
      </w:r>
      <w:proofErr w:type="spellEnd"/>
      <w:r>
        <w:t xml:space="preserve"> start next </w:t>
      </w:r>
      <w:r w:rsidR="00F9167B">
        <w:t>navigating</w:t>
      </w:r>
      <w:r>
        <w:t xml:space="preserve"> to the cd Armitage file directory and execute the </w:t>
      </w:r>
      <w:proofErr w:type="spellStart"/>
      <w:r>
        <w:t>msfconsole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load into the Metasploit package on kali </w:t>
      </w:r>
      <w:proofErr w:type="spellStart"/>
      <w:r>
        <w:t>linux</w:t>
      </w:r>
      <w:proofErr w:type="spellEnd"/>
      <w:r>
        <w:t xml:space="preserve"> </w:t>
      </w:r>
    </w:p>
    <w:p w14:paraId="5EBB09B7" w14:textId="44BED659" w:rsidR="00175FE5" w:rsidRDefault="00175FE5" w:rsidP="00105248">
      <w:pPr>
        <w:pStyle w:val="ListParagraph"/>
        <w:numPr>
          <w:ilvl w:val="0"/>
          <w:numId w:val="5"/>
        </w:numPr>
      </w:pPr>
      <w:r>
        <w:t xml:space="preserve">Once inside of the </w:t>
      </w:r>
      <w:proofErr w:type="spellStart"/>
      <w:r>
        <w:t>msfconsole</w:t>
      </w:r>
      <w:proofErr w:type="spellEnd"/>
      <w:r>
        <w:t xml:space="preserve"> begin by executing </w:t>
      </w:r>
      <w:proofErr w:type="spellStart"/>
      <w:r>
        <w:t>db_nmap</w:t>
      </w:r>
      <w:proofErr w:type="spellEnd"/>
      <w:r>
        <w:t xml:space="preserve"> -T4 -A -v 192.168.1.</w:t>
      </w:r>
      <w:r w:rsidR="00F9167B">
        <w:t>* to</w:t>
      </w:r>
      <w:r>
        <w:t xml:space="preserve"> scan the hosts (Figure 8)  </w:t>
      </w:r>
    </w:p>
    <w:p w14:paraId="74C3B26D" w14:textId="0601953D" w:rsidR="00175FE5" w:rsidRDefault="00175FE5" w:rsidP="00105248">
      <w:pPr>
        <w:pStyle w:val="ListParagraph"/>
        <w:numPr>
          <w:ilvl w:val="0"/>
          <w:numId w:val="5"/>
        </w:numPr>
      </w:pPr>
      <w:r>
        <w:t xml:space="preserve">After hosts are verified and found launch into the </w:t>
      </w:r>
      <w:proofErr w:type="spellStart"/>
      <w:r>
        <w:t>armigtage</w:t>
      </w:r>
      <w:proofErr w:type="spellEnd"/>
      <w:r>
        <w:t xml:space="preserve"> app with the command </w:t>
      </w:r>
      <w:proofErr w:type="spellStart"/>
      <w:r>
        <w:t>msf</w:t>
      </w:r>
      <w:proofErr w:type="spellEnd"/>
      <w:r w:rsidR="00F9167B">
        <w:t>&gt;. /</w:t>
      </w:r>
      <w:r>
        <w:t>Armitage</w:t>
      </w:r>
    </w:p>
    <w:p w14:paraId="63BB58BD" w14:textId="02EC0452" w:rsidR="00175FE5" w:rsidRDefault="00175FE5" w:rsidP="00105248">
      <w:pPr>
        <w:pStyle w:val="ListParagraph"/>
        <w:numPr>
          <w:ilvl w:val="0"/>
          <w:numId w:val="5"/>
        </w:numPr>
      </w:pPr>
      <w:r>
        <w:t xml:space="preserve">Following the launch begin by organizing the devices listed in a stack format then proceed to scan the printer icon or </w:t>
      </w:r>
      <w:proofErr w:type="spellStart"/>
      <w:r>
        <w:t>ip</w:t>
      </w:r>
      <w:proofErr w:type="spellEnd"/>
      <w:r>
        <w:t xml:space="preserve"> address 192.168.1.254 (Figure 9) </w:t>
      </w:r>
    </w:p>
    <w:p w14:paraId="4CB7F9BD" w14:textId="3A61AFB7" w:rsidR="00105248" w:rsidRDefault="00105248">
      <w:pPr>
        <w:pStyle w:val="Heading2"/>
      </w:pPr>
      <w:bookmarkStart w:id="6" w:name="_Toc128249246"/>
      <w:r>
        <w:t xml:space="preserve">LAB </w:t>
      </w:r>
      <w:r w:rsidR="006A5028">
        <w:t>2</w:t>
      </w:r>
      <w:r>
        <w:t>.2</w:t>
      </w:r>
      <w:bookmarkEnd w:id="6"/>
    </w:p>
    <w:p w14:paraId="5AEFFA84" w14:textId="13ABDF72" w:rsidR="001972BA" w:rsidRDefault="008E4175" w:rsidP="006A5028">
      <w:pPr>
        <w:pStyle w:val="ListParagraph"/>
        <w:numPr>
          <w:ilvl w:val="0"/>
          <w:numId w:val="5"/>
        </w:numPr>
      </w:pPr>
      <w:r>
        <w:t xml:space="preserve">Begin by loading into Kali 2 </w:t>
      </w:r>
      <w:proofErr w:type="spellStart"/>
      <w:r>
        <w:t>OpenVas</w:t>
      </w:r>
      <w:proofErr w:type="spellEnd"/>
      <w:r>
        <w:t xml:space="preserve"> virtual machine </w:t>
      </w:r>
      <w:proofErr w:type="gramStart"/>
      <w:r>
        <w:t>in order to</w:t>
      </w:r>
      <w:proofErr w:type="gramEnd"/>
      <w:r>
        <w:t xml:space="preserve"> begin the </w:t>
      </w:r>
      <w:proofErr w:type="spellStart"/>
      <w:r>
        <w:t>nmap</w:t>
      </w:r>
      <w:proofErr w:type="spellEnd"/>
      <w:r>
        <w:t xml:space="preserve"> procedure once prompted with the login select other and type root for the username and </w:t>
      </w:r>
      <w:proofErr w:type="spellStart"/>
      <w:r>
        <w:t>toor</w:t>
      </w:r>
      <w:proofErr w:type="spellEnd"/>
      <w:r>
        <w:t xml:space="preserve"> for the password and then proceed to click the terminal icon for </w:t>
      </w:r>
      <w:proofErr w:type="spellStart"/>
      <w:r>
        <w:t>linux</w:t>
      </w:r>
      <w:proofErr w:type="spellEnd"/>
    </w:p>
    <w:p w14:paraId="5F78DD55" w14:textId="77777777" w:rsidR="008E4175" w:rsidRDefault="008E4175" w:rsidP="006A5028">
      <w:pPr>
        <w:pStyle w:val="ListParagraph"/>
        <w:numPr>
          <w:ilvl w:val="0"/>
          <w:numId w:val="5"/>
        </w:numPr>
      </w:pPr>
      <w:r>
        <w:t xml:space="preserve">Once within the terminal execute the command </w:t>
      </w:r>
      <w:proofErr w:type="spellStart"/>
      <w:r>
        <w:t>nmap</w:t>
      </w:r>
      <w:proofErr w:type="spellEnd"/>
      <w:r>
        <w:t xml:space="preserve"> 203.0.113.100 –system-</w:t>
      </w:r>
      <w:proofErr w:type="spellStart"/>
      <w:r>
        <w:t>dns</w:t>
      </w:r>
      <w:proofErr w:type="spellEnd"/>
      <w:r>
        <w:t xml:space="preserve"> this will scan the firewall for open ports to exploit (Figure 10) </w:t>
      </w:r>
    </w:p>
    <w:p w14:paraId="270A4E48" w14:textId="77777777" w:rsidR="008E4175" w:rsidRDefault="008E4175" w:rsidP="006A5028">
      <w:pPr>
        <w:pStyle w:val="ListParagraph"/>
        <w:numPr>
          <w:ilvl w:val="0"/>
          <w:numId w:val="5"/>
        </w:numPr>
      </w:pPr>
      <w:r>
        <w:t xml:space="preserve">Follow this by loading into the </w:t>
      </w:r>
      <w:proofErr w:type="spellStart"/>
      <w:r>
        <w:t>zenmap</w:t>
      </w:r>
      <w:proofErr w:type="spellEnd"/>
      <w:r>
        <w:t xml:space="preserve"> program and put the target </w:t>
      </w:r>
      <w:proofErr w:type="spellStart"/>
      <w:r>
        <w:t>ip</w:t>
      </w:r>
      <w:proofErr w:type="spellEnd"/>
      <w:r>
        <w:t xml:space="preserve"> address as 203.0.113.100 and then select scan once the </w:t>
      </w:r>
      <w:proofErr w:type="spellStart"/>
      <w:r>
        <w:t>nmap</w:t>
      </w:r>
      <w:proofErr w:type="spellEnd"/>
      <w:r>
        <w:t xml:space="preserve"> is done click the Prots/Hosts tab to view the open ports and corresponding banner messages that are displayed and take note of the </w:t>
      </w:r>
      <w:proofErr w:type="spellStart"/>
      <w:r>
        <w:t>postgresql</w:t>
      </w:r>
      <w:proofErr w:type="spellEnd"/>
      <w:r>
        <w:t xml:space="preserve"> port and host that is open close out of </w:t>
      </w:r>
      <w:proofErr w:type="spellStart"/>
      <w:r>
        <w:t>zenmap</w:t>
      </w:r>
      <w:proofErr w:type="spellEnd"/>
      <w:r>
        <w:t xml:space="preserve"> </w:t>
      </w:r>
    </w:p>
    <w:p w14:paraId="236D19F7" w14:textId="77777777" w:rsidR="002F1694" w:rsidRDefault="008E4175" w:rsidP="006A5028">
      <w:pPr>
        <w:pStyle w:val="ListParagraph"/>
        <w:numPr>
          <w:ilvl w:val="0"/>
          <w:numId w:val="5"/>
        </w:numPr>
      </w:pPr>
      <w:r>
        <w:t>Go back to the terminal and execute the command /home/scripts/</w:t>
      </w:r>
      <w:proofErr w:type="spellStart"/>
      <w:r>
        <w:t>openvas_start</w:t>
      </w:r>
      <w:proofErr w:type="spellEnd"/>
      <w:r>
        <w:t xml:space="preserve"> in order to initialize the OpenVAS scanner once the </w:t>
      </w:r>
      <w:r w:rsidR="002F1694">
        <w:t xml:space="preserve">user prompt is received open the </w:t>
      </w:r>
      <w:proofErr w:type="spellStart"/>
      <w:r w:rsidR="002F1694">
        <w:t>iceweasel</w:t>
      </w:r>
      <w:proofErr w:type="spellEnd"/>
      <w:r w:rsidR="002F1694">
        <w:t xml:space="preserve"> browser type in the following into the search bar </w:t>
      </w:r>
      <w:hyperlink r:id="rId13" w:history="1">
        <w:r w:rsidR="002F1694" w:rsidRPr="006B6233">
          <w:rPr>
            <w:rStyle w:val="Hyperlink"/>
          </w:rPr>
          <w:t>https://127.0.0.1:9392</w:t>
        </w:r>
      </w:hyperlink>
      <w:r w:rsidR="002F1694">
        <w:t xml:space="preserve"> continue by allowing the connection to go through by clicking I understand the risks and then add exception </w:t>
      </w:r>
    </w:p>
    <w:p w14:paraId="70FD5CC8" w14:textId="06279F86" w:rsidR="002F1694" w:rsidRDefault="002F1694" w:rsidP="002F1694">
      <w:pPr>
        <w:pStyle w:val="ListParagraph"/>
        <w:numPr>
          <w:ilvl w:val="0"/>
          <w:numId w:val="5"/>
        </w:numPr>
      </w:pPr>
      <w:r>
        <w:t xml:space="preserve">When prompted to accept the security exception click confirm security exception you will then be promoted with a log in type in admin, admin for the username and password. </w:t>
      </w:r>
    </w:p>
    <w:p w14:paraId="391F97AB" w14:textId="3F8D7C3F" w:rsidR="002F1694" w:rsidRDefault="002F1694" w:rsidP="002F1694">
      <w:pPr>
        <w:pStyle w:val="ListParagraph"/>
        <w:numPr>
          <w:ilvl w:val="0"/>
          <w:numId w:val="5"/>
        </w:numPr>
      </w:pPr>
      <w:r>
        <w:t xml:space="preserve">Once logged in proceed to enter the </w:t>
      </w:r>
      <w:r w:rsidR="00771C7C">
        <w:t>IP address</w:t>
      </w:r>
      <w:r>
        <w:t xml:space="preserve"> 203.0.113.100 to be scanned the following screen will appear click on the percentage complete </w:t>
      </w:r>
      <w:r w:rsidR="00F9167B">
        <w:t>to</w:t>
      </w:r>
      <w:r>
        <w:t xml:space="preserve"> ensure that the scan is fully completed (figure 11) </w:t>
      </w:r>
    </w:p>
    <w:p w14:paraId="43A7D388" w14:textId="17860B5B" w:rsidR="008E4175" w:rsidRDefault="008E4175" w:rsidP="002F1694">
      <w:pPr>
        <w:pStyle w:val="ListParagraph"/>
        <w:numPr>
          <w:ilvl w:val="0"/>
          <w:numId w:val="5"/>
        </w:numPr>
      </w:pPr>
      <w:r>
        <w:t xml:space="preserve">  </w:t>
      </w:r>
      <w:r w:rsidR="00840C92">
        <w:t xml:space="preserve">Click on the date </w:t>
      </w:r>
      <w:proofErr w:type="gramStart"/>
      <w:r w:rsidR="00840C92">
        <w:t>in order to</w:t>
      </w:r>
      <w:proofErr w:type="gramEnd"/>
      <w:r w:rsidR="00840C92">
        <w:t xml:space="preserve"> see all the scans done and click on the one that is </w:t>
      </w:r>
      <w:proofErr w:type="spellStart"/>
      <w:r w:rsidR="00840C92">
        <w:t>postgresql</w:t>
      </w:r>
      <w:proofErr w:type="spellEnd"/>
      <w:r w:rsidR="00840C92">
        <w:t xml:space="preserve"> weak password and then read into the vulnerability result and see that you can login to the user </w:t>
      </w:r>
      <w:proofErr w:type="spellStart"/>
      <w:r w:rsidR="00840C92">
        <w:t>postgres</w:t>
      </w:r>
      <w:proofErr w:type="spellEnd"/>
      <w:r w:rsidR="00840C92">
        <w:t xml:space="preserve"> with the password </w:t>
      </w:r>
      <w:proofErr w:type="spellStart"/>
      <w:r w:rsidR="00840C92">
        <w:t>postgres</w:t>
      </w:r>
      <w:proofErr w:type="spellEnd"/>
      <w:r w:rsidR="00840C92">
        <w:t xml:space="preserve"> </w:t>
      </w:r>
    </w:p>
    <w:p w14:paraId="42994B51" w14:textId="7FE299CB" w:rsidR="00840C92" w:rsidRDefault="00840C92" w:rsidP="002F1694">
      <w:pPr>
        <w:pStyle w:val="ListParagraph"/>
        <w:numPr>
          <w:ilvl w:val="0"/>
          <w:numId w:val="5"/>
        </w:numPr>
      </w:pPr>
      <w:r>
        <w:t>After ensuring you can attack on that port with this new knowledge proceed to the kali 2 Metasploit external address virtual machine and enter root/</w:t>
      </w:r>
      <w:proofErr w:type="spellStart"/>
      <w:r>
        <w:t>toor</w:t>
      </w:r>
      <w:proofErr w:type="spellEnd"/>
      <w:r>
        <w:t xml:space="preserve"> as user/pass</w:t>
      </w:r>
    </w:p>
    <w:p w14:paraId="7EFC274E" w14:textId="112D042B" w:rsidR="00840C92" w:rsidRDefault="00840C92" w:rsidP="002F1694">
      <w:pPr>
        <w:pStyle w:val="ListParagraph"/>
        <w:numPr>
          <w:ilvl w:val="0"/>
          <w:numId w:val="5"/>
        </w:numPr>
      </w:pPr>
      <w:r>
        <w:t xml:space="preserve">Go into the terminal and </w:t>
      </w:r>
      <w:proofErr w:type="spellStart"/>
      <w:r>
        <w:t>typ</w:t>
      </w:r>
      <w:proofErr w:type="spellEnd"/>
      <w:r>
        <w:t xml:space="preserve"> e in service </w:t>
      </w:r>
      <w:proofErr w:type="spellStart"/>
      <w:r>
        <w:t>postgresql</w:t>
      </w:r>
      <w:proofErr w:type="spellEnd"/>
      <w:r>
        <w:t xml:space="preserve"> start to start that service and after entering the command </w:t>
      </w:r>
      <w:proofErr w:type="spellStart"/>
      <w:r>
        <w:t>masfconsole</w:t>
      </w:r>
      <w:proofErr w:type="spellEnd"/>
      <w:r>
        <w:t xml:space="preserve"> and then banner this will then display how many exploits are available (figure 12) </w:t>
      </w:r>
    </w:p>
    <w:p w14:paraId="070591E8" w14:textId="352F3156" w:rsidR="00767011" w:rsidRDefault="00767011" w:rsidP="002F1694">
      <w:pPr>
        <w:pStyle w:val="ListParagraph"/>
        <w:numPr>
          <w:ilvl w:val="0"/>
          <w:numId w:val="5"/>
        </w:numPr>
      </w:pPr>
      <w:r>
        <w:t xml:space="preserve">Following detecting the exploits available search for the known one with the command search </w:t>
      </w:r>
      <w:proofErr w:type="spellStart"/>
      <w:r>
        <w:t>postgres_login</w:t>
      </w:r>
      <w:proofErr w:type="spellEnd"/>
      <w:r>
        <w:t xml:space="preserve"> </w:t>
      </w:r>
    </w:p>
    <w:p w14:paraId="6E848B34" w14:textId="1C86A11A" w:rsidR="00767011" w:rsidRDefault="00767011" w:rsidP="002F1694">
      <w:pPr>
        <w:pStyle w:val="ListParagraph"/>
        <w:numPr>
          <w:ilvl w:val="0"/>
          <w:numId w:val="5"/>
        </w:numPr>
      </w:pPr>
      <w:r>
        <w:lastRenderedPageBreak/>
        <w:t xml:space="preserve">After </w:t>
      </w:r>
      <w:proofErr w:type="gramStart"/>
      <w:r>
        <w:t>utilize</w:t>
      </w:r>
      <w:proofErr w:type="gramEnd"/>
      <w:r>
        <w:t xml:space="preserve"> the command to use the PostgreSQL login aux model and the command is use auxiliary/scanner/</w:t>
      </w:r>
      <w:proofErr w:type="spellStart"/>
      <w:r>
        <w:t>postgres</w:t>
      </w:r>
      <w:proofErr w:type="spellEnd"/>
      <w:r>
        <w:t>/</w:t>
      </w:r>
      <w:proofErr w:type="spellStart"/>
      <w:r>
        <w:t>postgres_login</w:t>
      </w:r>
      <w:proofErr w:type="spellEnd"/>
      <w:r>
        <w:t xml:space="preserve"> once in use the command info in order to see more then notice the USERNAME </w:t>
      </w:r>
      <w:proofErr w:type="spellStart"/>
      <w:r>
        <w:t>postgres</w:t>
      </w:r>
      <w:proofErr w:type="spellEnd"/>
      <w:r>
        <w:t xml:space="preserve"> on this machine we have all we need now we know that this does exist </w:t>
      </w:r>
    </w:p>
    <w:p w14:paraId="73DF2D72" w14:textId="1BB6511B" w:rsidR="00767011" w:rsidRDefault="00767011" w:rsidP="002F1694">
      <w:pPr>
        <w:pStyle w:val="ListParagraph"/>
        <w:numPr>
          <w:ilvl w:val="0"/>
          <w:numId w:val="5"/>
        </w:numPr>
      </w:pPr>
      <w:r>
        <w:t xml:space="preserve">Now being a remote host </w:t>
      </w:r>
      <w:proofErr w:type="gramStart"/>
      <w:r>
        <w:t>in to</w:t>
      </w:r>
      <w:proofErr w:type="gramEnd"/>
      <w:r>
        <w:t xml:space="preserve"> the </w:t>
      </w:r>
      <w:r w:rsidR="000317C9">
        <w:t>target</w:t>
      </w:r>
      <w:r>
        <w:t xml:space="preserve"> IP address with the following command set RHOSTS 203.0.113.100</w:t>
      </w:r>
      <w:r w:rsidR="000317C9">
        <w:t xml:space="preserve">, then use the set USER_AS_PASS true and enable stop on success with set STOP_ON_SUCCESS </w:t>
      </w:r>
      <w:r w:rsidR="009F406D">
        <w:t>true (</w:t>
      </w:r>
      <w:r>
        <w:t xml:space="preserve">figure 14) </w:t>
      </w:r>
    </w:p>
    <w:p w14:paraId="3C522983" w14:textId="76174900" w:rsidR="009F406D" w:rsidRDefault="009F406D" w:rsidP="002F1694">
      <w:pPr>
        <w:pStyle w:val="ListParagraph"/>
        <w:numPr>
          <w:ilvl w:val="0"/>
          <w:numId w:val="5"/>
        </w:numPr>
      </w:pPr>
      <w:r>
        <w:t xml:space="preserve">After </w:t>
      </w:r>
      <w:r w:rsidR="005A75A0">
        <w:t>exploiting</w:t>
      </w:r>
      <w:r>
        <w:t xml:space="preserve"> the system utilize the command execute -f /bin/bash -</w:t>
      </w:r>
      <w:proofErr w:type="spellStart"/>
      <w:r>
        <w:t>i</w:t>
      </w:r>
      <w:proofErr w:type="spellEnd"/>
      <w:r>
        <w:t>, then navigate to /var/lib/</w:t>
      </w:r>
      <w:proofErr w:type="spellStart"/>
      <w:r>
        <w:t>postgresql</w:t>
      </w:r>
      <w:proofErr w:type="spellEnd"/>
      <w:r>
        <w:t xml:space="preserve">/8.3/main$ </w:t>
      </w:r>
      <w:proofErr w:type="spellStart"/>
      <w:r>
        <w:t>whoami</w:t>
      </w:r>
      <w:proofErr w:type="spellEnd"/>
      <w:r>
        <w:t xml:space="preserve"> then type in cat /</w:t>
      </w:r>
      <w:proofErr w:type="spellStart"/>
      <w:r>
        <w:t>etc</w:t>
      </w:r>
      <w:proofErr w:type="spellEnd"/>
      <w:r>
        <w:t>/shadow select y to terminate the channel then type background (Figure</w:t>
      </w:r>
      <w:r w:rsidR="005A75A0">
        <w:t>s</w:t>
      </w:r>
      <w:r>
        <w:t xml:space="preserve"> 15</w:t>
      </w:r>
      <w:r w:rsidR="005A75A0">
        <w:t xml:space="preserve"> – 16</w:t>
      </w:r>
      <w:r>
        <w:t>)</w:t>
      </w:r>
    </w:p>
    <w:p w14:paraId="0ED2FF6A" w14:textId="75E2A775" w:rsidR="009F406D" w:rsidRDefault="009F406D" w:rsidP="002F1694">
      <w:pPr>
        <w:pStyle w:val="ListParagraph"/>
        <w:numPr>
          <w:ilvl w:val="0"/>
          <w:numId w:val="5"/>
        </w:numPr>
      </w:pPr>
      <w:r>
        <w:t xml:space="preserve">After begin to execute </w:t>
      </w:r>
      <w:r w:rsidR="00DA7282">
        <w:t xml:space="preserve">commands to search </w:t>
      </w:r>
      <w:proofErr w:type="spellStart"/>
      <w:r w:rsidR="00DA7282">
        <w:t>udev_netlink</w:t>
      </w:r>
      <w:proofErr w:type="spellEnd"/>
      <w:r w:rsidR="00DA7282">
        <w:t xml:space="preserve"> and the use exploit/</w:t>
      </w:r>
      <w:proofErr w:type="spellStart"/>
      <w:r w:rsidR="00DA7282">
        <w:t>linux</w:t>
      </w:r>
      <w:proofErr w:type="spellEnd"/>
      <w:r w:rsidR="00DA7282">
        <w:t>/local/</w:t>
      </w:r>
      <w:proofErr w:type="spellStart"/>
      <w:r w:rsidR="00DA7282">
        <w:t>udev_netlink</w:t>
      </w:r>
      <w:proofErr w:type="spellEnd"/>
      <w:r w:rsidR="00DA7282">
        <w:t xml:space="preserve"> then use this to </w:t>
      </w:r>
      <w:r w:rsidR="005A75A0">
        <w:t>execute</w:t>
      </w:r>
      <w:r w:rsidR="00DA7282">
        <w:t xml:space="preserve"> the payload on the computer after set SESSION 1 command is entered select exploit enter the commands execute -f /bin/bash -</w:t>
      </w:r>
      <w:proofErr w:type="spellStart"/>
      <w:r w:rsidR="00DA7282">
        <w:t>i</w:t>
      </w:r>
      <w:proofErr w:type="spellEnd"/>
      <w:r w:rsidR="00DA7282">
        <w:t xml:space="preserve"> then </w:t>
      </w:r>
      <w:proofErr w:type="spellStart"/>
      <w:r w:rsidR="00DA7282">
        <w:t>whoami</w:t>
      </w:r>
      <w:proofErr w:type="spellEnd"/>
      <w:r w:rsidR="00DA7282">
        <w:t xml:space="preserve"> then tail/</w:t>
      </w:r>
      <w:proofErr w:type="spellStart"/>
      <w:r w:rsidR="00DA7282">
        <w:t>etc</w:t>
      </w:r>
      <w:proofErr w:type="spellEnd"/>
      <w:r w:rsidR="00DA7282">
        <w:t>/shadow then tail/</w:t>
      </w:r>
      <w:proofErr w:type="spellStart"/>
      <w:r w:rsidR="00DA7282">
        <w:t>etc</w:t>
      </w:r>
      <w:proofErr w:type="spellEnd"/>
      <w:r w:rsidR="00DA7282">
        <w:t xml:space="preserve">/passwd </w:t>
      </w:r>
      <w:r w:rsidR="005A75A0">
        <w:t xml:space="preserve"> (figures 15 -16) (These commands were the same used in the above step as well this was replicating in order to retrieve the flags associated with these specific commands) </w:t>
      </w:r>
    </w:p>
    <w:p w14:paraId="5912BF2E" w14:textId="4D94C0E7" w:rsidR="00BF0268" w:rsidRDefault="00BF0268" w:rsidP="006A5028">
      <w:pPr>
        <w:pStyle w:val="ListParagraph"/>
      </w:pPr>
    </w:p>
    <w:p w14:paraId="3F3D2107" w14:textId="2CC91D88" w:rsidR="00BF0268" w:rsidRDefault="00F01977">
      <w:pPr>
        <w:pStyle w:val="Heading1"/>
      </w:pPr>
      <w:bookmarkStart w:id="7" w:name="_Toc128249247"/>
      <w:r>
        <w:t>Supporting Evidence</w:t>
      </w:r>
      <w:bookmarkEnd w:id="7"/>
    </w:p>
    <w:p w14:paraId="72F9F22B" w14:textId="76FE87BD" w:rsidR="00FF2445" w:rsidRDefault="00FF2445" w:rsidP="00FF2445">
      <w:pPr>
        <w:pStyle w:val="Heading2"/>
      </w:pPr>
      <w:bookmarkStart w:id="8" w:name="_Toc128249248"/>
      <w:r>
        <w:t xml:space="preserve">LAB </w:t>
      </w:r>
      <w:r w:rsidR="006A5028">
        <w:t>2</w:t>
      </w:r>
      <w:r>
        <w:t>.1</w:t>
      </w:r>
      <w:bookmarkEnd w:id="8"/>
    </w:p>
    <w:p w14:paraId="586F45C7" w14:textId="63D7FFF0" w:rsidR="00291A02" w:rsidRDefault="007204C6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38F313" wp14:editId="22D5A6C6">
            <wp:extent cx="5943600" cy="35147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8961" w14:textId="75B9BC07" w:rsidR="00291A02" w:rsidRDefault="00291A02" w:rsidP="00291A02">
      <w:r>
        <w:t>Figure 1</w:t>
      </w:r>
    </w:p>
    <w:p w14:paraId="3B7A504D" w14:textId="716F5A77" w:rsidR="00291A02" w:rsidRDefault="00291A02" w:rsidP="00291A02"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79F185E" wp14:editId="7A05ADA3">
            <wp:extent cx="5295900" cy="33623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863C" w14:textId="60C7BA4A" w:rsidR="00291A02" w:rsidRDefault="00291A02" w:rsidP="00291A02">
      <w:r>
        <w:t>Figure 2</w:t>
      </w:r>
    </w:p>
    <w:p w14:paraId="393C0FDB" w14:textId="6942936E" w:rsidR="00291A02" w:rsidRDefault="00291A02" w:rsidP="00291A02">
      <w:r>
        <w:rPr>
          <w:noProof/>
          <w:bdr w:val="none" w:sz="0" w:space="0" w:color="auto" w:frame="1"/>
        </w:rPr>
        <w:drawing>
          <wp:inline distT="0" distB="0" distL="0" distR="0" wp14:anchorId="6BD70489" wp14:editId="3B91A371">
            <wp:extent cx="5210175" cy="34956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C80A" w14:textId="7D4378D6" w:rsidR="00291A02" w:rsidRDefault="00291A02" w:rsidP="00291A02">
      <w:r>
        <w:t>Figure 3</w:t>
      </w:r>
    </w:p>
    <w:p w14:paraId="60AFAF1F" w14:textId="32657D59" w:rsidR="00291A02" w:rsidRDefault="00291A02" w:rsidP="00291A02"/>
    <w:p w14:paraId="7A869C77" w14:textId="192D78F8" w:rsidR="00291A02" w:rsidRDefault="00291A02" w:rsidP="00291A02"/>
    <w:p w14:paraId="00867FC4" w14:textId="42E0221F" w:rsidR="00291A02" w:rsidRDefault="00291A02" w:rsidP="00291A02"/>
    <w:p w14:paraId="2B89E7A4" w14:textId="64883E7D" w:rsidR="00291A02" w:rsidRDefault="00291A02" w:rsidP="00291A02"/>
    <w:p w14:paraId="59D23F4A" w14:textId="73E96ECF" w:rsidR="00291A02" w:rsidRDefault="00291A02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7DA01F" wp14:editId="2755261D">
            <wp:extent cx="5943600" cy="149542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2788" w14:textId="0B6781D6" w:rsidR="00291A02" w:rsidRDefault="00291A02" w:rsidP="00291A02">
      <w:r>
        <w:t>Figure 4</w:t>
      </w:r>
    </w:p>
    <w:p w14:paraId="58D6D915" w14:textId="171AE0D8" w:rsidR="00A30A57" w:rsidRDefault="00A30A57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F4D954" wp14:editId="5C89843B">
            <wp:extent cx="5943600" cy="2590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7F34" w14:textId="1D017142" w:rsidR="00A30A57" w:rsidRDefault="00A30A57" w:rsidP="00291A02">
      <w:r>
        <w:t>Figure 5</w:t>
      </w:r>
    </w:p>
    <w:p w14:paraId="4A397D49" w14:textId="3E92E1BD" w:rsidR="00A30A57" w:rsidRDefault="00A30A57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F7A8A4B" wp14:editId="332C1E4B">
            <wp:extent cx="5943600" cy="27432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D5DF" w14:textId="7DEC91D8" w:rsidR="00A30A57" w:rsidRDefault="00A30A57" w:rsidP="00291A02">
      <w:r>
        <w:t xml:space="preserve">Figure 6 </w:t>
      </w:r>
    </w:p>
    <w:p w14:paraId="77A4018D" w14:textId="7966D414" w:rsidR="00A30A57" w:rsidRDefault="00A30A57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F2CD0C" wp14:editId="56CC5F0A">
            <wp:extent cx="5943600" cy="35528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EE1C" w14:textId="083970FC" w:rsidR="00A30A57" w:rsidRDefault="00A30A57" w:rsidP="00291A02">
      <w:r>
        <w:t xml:space="preserve">Figure 7 </w:t>
      </w:r>
    </w:p>
    <w:p w14:paraId="1EB0206E" w14:textId="77777777" w:rsidR="00A30A57" w:rsidRDefault="00A30A57" w:rsidP="00291A02"/>
    <w:p w14:paraId="18515C46" w14:textId="044DA05B" w:rsidR="00291A02" w:rsidRDefault="00291A02" w:rsidP="00291A02"/>
    <w:p w14:paraId="310D7C01" w14:textId="6D5B0E00" w:rsidR="00291A02" w:rsidRDefault="00291A02" w:rsidP="00291A02"/>
    <w:p w14:paraId="5934F575" w14:textId="61462E76" w:rsidR="00291A02" w:rsidRDefault="00175FE5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FC87F6D" wp14:editId="2BDD3BA7">
            <wp:extent cx="5943600" cy="35052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BEFE" w14:textId="77777777" w:rsidR="00BF3C07" w:rsidRDefault="00175FE5" w:rsidP="00291A02">
      <w:r>
        <w:t>Figure 8</w:t>
      </w:r>
    </w:p>
    <w:p w14:paraId="5C7158EE" w14:textId="1D7D5271" w:rsidR="00175FE5" w:rsidRDefault="00BF3C07" w:rsidP="00291A0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CD5135" wp14:editId="33C81293">
            <wp:extent cx="5176291" cy="4048125"/>
            <wp:effectExtent l="0" t="0" r="571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90" cy="4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FE5">
        <w:t xml:space="preserve"> </w:t>
      </w:r>
    </w:p>
    <w:p w14:paraId="6BD08600" w14:textId="0DBE5F95" w:rsidR="00BF3C07" w:rsidRDefault="00BF3C07" w:rsidP="00291A02">
      <w:r>
        <w:t>Figure 9</w:t>
      </w:r>
    </w:p>
    <w:p w14:paraId="68865D39" w14:textId="05B335CB" w:rsidR="00291A02" w:rsidRDefault="00291A02" w:rsidP="00291A02"/>
    <w:p w14:paraId="4723574E" w14:textId="31D92BC5" w:rsidR="00291A02" w:rsidRDefault="00291A02" w:rsidP="00291A02"/>
    <w:p w14:paraId="7370F5A3" w14:textId="77777777" w:rsidR="00291A02" w:rsidRDefault="00291A02" w:rsidP="00291A02"/>
    <w:p w14:paraId="49FD4A16" w14:textId="2561FED7" w:rsidR="00FF2445" w:rsidRDefault="00FF2445" w:rsidP="00FF2445">
      <w:pPr>
        <w:pStyle w:val="Heading2"/>
      </w:pPr>
      <w:bookmarkStart w:id="9" w:name="_Toc128249249"/>
      <w:r>
        <w:t xml:space="preserve">LAB </w:t>
      </w:r>
      <w:r w:rsidR="006A5028">
        <w:t>2</w:t>
      </w:r>
      <w:r>
        <w:t>.2</w:t>
      </w:r>
      <w:bookmarkEnd w:id="9"/>
    </w:p>
    <w:p w14:paraId="78A42D32" w14:textId="5A07B1FE" w:rsidR="00E14944" w:rsidRDefault="008E4175" w:rsidP="00E14944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4E5467" wp14:editId="3C3F0DF8">
            <wp:extent cx="5943600" cy="48768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4160" w14:textId="2D8B3445" w:rsidR="008E4175" w:rsidRDefault="008E4175" w:rsidP="00E14944">
      <w:r>
        <w:t>Figure 10</w:t>
      </w:r>
    </w:p>
    <w:p w14:paraId="5061059F" w14:textId="75DE42EA" w:rsidR="008E4175" w:rsidRDefault="002F1694" w:rsidP="00E14944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6ED32E4" wp14:editId="048B7A44">
            <wp:extent cx="5943600" cy="3228975"/>
            <wp:effectExtent l="0" t="0" r="0" b="9525"/>
            <wp:docPr id="15" name="Picture 15" descr="Graphical user interfac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FE65" w14:textId="52BF75AC" w:rsidR="002F1694" w:rsidRDefault="002F1694" w:rsidP="00E14944">
      <w:r>
        <w:t xml:space="preserve">Figure 11 </w:t>
      </w:r>
    </w:p>
    <w:p w14:paraId="0A7E2647" w14:textId="1A72A89C" w:rsidR="00F2739E" w:rsidRDefault="00840C92" w:rsidP="00E14944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CDBCE4" wp14:editId="0DB2ABBA">
            <wp:extent cx="5943600" cy="11811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1854" w14:textId="654E9E2B" w:rsidR="00840C92" w:rsidRDefault="00840C92" w:rsidP="00E14944">
      <w:r>
        <w:t>Figure 12</w:t>
      </w:r>
    </w:p>
    <w:p w14:paraId="1416B655" w14:textId="77777777" w:rsidR="00840C92" w:rsidRDefault="00840C92" w:rsidP="00E14944"/>
    <w:p w14:paraId="2430A73F" w14:textId="0828CCE0" w:rsidR="00F2739E" w:rsidRDefault="00F2739E" w:rsidP="00E14944"/>
    <w:p w14:paraId="20486161" w14:textId="2605A147" w:rsidR="00F2739E" w:rsidRDefault="00F2739E" w:rsidP="00E14944"/>
    <w:p w14:paraId="4108FA42" w14:textId="3A311FC0" w:rsidR="00F2739E" w:rsidRDefault="00F2739E" w:rsidP="00E14944"/>
    <w:p w14:paraId="099BE61D" w14:textId="40B65A14" w:rsidR="00F2739E" w:rsidRDefault="00F2739E" w:rsidP="00E14944"/>
    <w:p w14:paraId="2EAA9752" w14:textId="01071C2F" w:rsidR="00F2739E" w:rsidRDefault="00F2739E" w:rsidP="00E14944"/>
    <w:p w14:paraId="13C82DDE" w14:textId="1D4A11D5" w:rsidR="00DD11A1" w:rsidRDefault="00DD11A1" w:rsidP="00DD11A1"/>
    <w:p w14:paraId="3AD07262" w14:textId="69C0FA42" w:rsidR="00DD11A1" w:rsidRDefault="00DD11A1" w:rsidP="00DD11A1"/>
    <w:p w14:paraId="2B4D9BF5" w14:textId="16B81008" w:rsidR="00DD11A1" w:rsidRDefault="00840C92" w:rsidP="00DD11A1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FC435E6" wp14:editId="4BB5C0F3">
            <wp:extent cx="5943600" cy="13430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D002" w14:textId="00D54E93" w:rsidR="00840C92" w:rsidRDefault="00840C92" w:rsidP="00DD11A1">
      <w:r>
        <w:t>Figure 13</w:t>
      </w:r>
    </w:p>
    <w:p w14:paraId="1234177A" w14:textId="02D755E6" w:rsidR="007E3E3E" w:rsidRDefault="007E3E3E" w:rsidP="00DD11A1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ED65AA" wp14:editId="0E202926">
            <wp:extent cx="5943600" cy="20955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09C9" w14:textId="761F0A4E" w:rsidR="007E3E3E" w:rsidRDefault="007E3E3E" w:rsidP="00DD11A1">
      <w:r>
        <w:t>Figure 14</w:t>
      </w:r>
    </w:p>
    <w:p w14:paraId="1FDB48E0" w14:textId="7521A577" w:rsidR="000317C9" w:rsidRDefault="000317C9" w:rsidP="00DD11A1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C100B0" wp14:editId="11AB567D">
            <wp:extent cx="5943600" cy="35052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BEF1" w14:textId="73DF2234" w:rsidR="000317C9" w:rsidRDefault="000317C9" w:rsidP="00DD11A1">
      <w:r>
        <w:t>Figure 15</w:t>
      </w:r>
    </w:p>
    <w:p w14:paraId="5230094B" w14:textId="595B55BC" w:rsidR="000317C9" w:rsidRDefault="000317C9" w:rsidP="00DD11A1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9BBB6A" wp14:editId="5DD5423F">
            <wp:extent cx="5943600" cy="18573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E7E3" w14:textId="3945CB41" w:rsidR="000317C9" w:rsidRDefault="000317C9" w:rsidP="00DD11A1">
      <w:r>
        <w:t xml:space="preserve">Figure 16 </w:t>
      </w:r>
    </w:p>
    <w:p w14:paraId="628C0D07" w14:textId="77777777" w:rsidR="007E3E3E" w:rsidRPr="00DD11A1" w:rsidRDefault="007E3E3E" w:rsidP="00DD11A1"/>
    <w:p w14:paraId="35296592" w14:textId="5D34D7AC" w:rsidR="00DD11A1" w:rsidRPr="00DD11A1" w:rsidRDefault="00DD11A1" w:rsidP="00DD11A1"/>
    <w:p w14:paraId="437CD650" w14:textId="6BC724D8" w:rsidR="00DD11A1" w:rsidRPr="00DD11A1" w:rsidRDefault="00DD11A1" w:rsidP="00DD11A1"/>
    <w:p w14:paraId="1F74B576" w14:textId="5B6238B2" w:rsidR="00FF2445" w:rsidRDefault="00FF2445" w:rsidP="00FF2445">
      <w:pPr>
        <w:rPr>
          <w:rFonts w:asciiTheme="majorHAnsi" w:eastAsiaTheme="majorEastAsia" w:hAnsiTheme="majorHAnsi" w:cstheme="majorBidi"/>
          <w:color w:val="F24F4F" w:themeColor="accent1"/>
          <w:sz w:val="36"/>
          <w:szCs w:val="36"/>
        </w:rPr>
      </w:pPr>
    </w:p>
    <w:p w14:paraId="6225F3C8" w14:textId="77777777" w:rsidR="00FF2445" w:rsidRPr="00FF2445" w:rsidRDefault="00FF2445" w:rsidP="00FF2445"/>
    <w:p w14:paraId="39DCCD31" w14:textId="66B8A398" w:rsidR="00FF2445" w:rsidRDefault="00FF2445" w:rsidP="00FF2445">
      <w:pPr>
        <w:rPr>
          <w:rFonts w:asciiTheme="majorHAnsi" w:eastAsiaTheme="majorEastAsia" w:hAnsiTheme="majorHAnsi" w:cstheme="majorBidi"/>
          <w:color w:val="F24F4F" w:themeColor="accent1"/>
          <w:sz w:val="36"/>
          <w:szCs w:val="36"/>
        </w:rPr>
      </w:pPr>
    </w:p>
    <w:p w14:paraId="5468F368" w14:textId="77777777" w:rsidR="00FF2445" w:rsidRPr="00FF2445" w:rsidRDefault="00FF2445" w:rsidP="00FF2445"/>
    <w:p w14:paraId="63DF1858" w14:textId="7696490F" w:rsidR="00DC619B" w:rsidRDefault="00DC619B" w:rsidP="00DC619B">
      <w:pPr>
        <w:pStyle w:val="Heading1"/>
        <w:keepNext w:val="0"/>
        <w:keepLines w:val="0"/>
        <w:pageBreakBefore/>
      </w:pPr>
      <w:bookmarkStart w:id="10" w:name="_Toc128249250"/>
      <w:r>
        <w:lastRenderedPageBreak/>
        <w:t>Conclusion &amp; Wrap-Up</w:t>
      </w:r>
      <w:bookmarkEnd w:id="10"/>
    </w:p>
    <w:p w14:paraId="00B5D9F0" w14:textId="5A7836CF" w:rsidR="00DC619B" w:rsidRDefault="00DC619B" w:rsidP="00DC619B">
      <w:pPr>
        <w:pStyle w:val="Heading2"/>
      </w:pPr>
      <w:bookmarkStart w:id="11" w:name="_Toc128249251"/>
      <w:r>
        <w:t>Summary with observations, Success &amp; Failures, Challenges</w:t>
      </w:r>
      <w:bookmarkEnd w:id="11"/>
    </w:p>
    <w:p w14:paraId="06BA432B" w14:textId="55FF9810" w:rsidR="00B9142E" w:rsidRDefault="0067016E">
      <w:pPr>
        <w:rPr>
          <w:color w:val="404040" w:themeColor="text1" w:themeTint="BF"/>
          <w:sz w:val="18"/>
          <w:szCs w:val="18"/>
        </w:rPr>
      </w:pPr>
      <w:r>
        <w:rPr>
          <w:color w:val="404040" w:themeColor="text1" w:themeTint="BF"/>
          <w:sz w:val="18"/>
          <w:szCs w:val="18"/>
        </w:rPr>
        <w:t xml:space="preserve">To conclude for all labs since this was done in a controlled </w:t>
      </w:r>
      <w:r w:rsidR="00432485">
        <w:rPr>
          <w:color w:val="404040" w:themeColor="text1" w:themeTint="BF"/>
          <w:sz w:val="18"/>
          <w:szCs w:val="18"/>
        </w:rPr>
        <w:t>environment</w:t>
      </w:r>
      <w:r>
        <w:rPr>
          <w:color w:val="404040" w:themeColor="text1" w:themeTint="BF"/>
          <w:sz w:val="18"/>
          <w:szCs w:val="18"/>
        </w:rPr>
        <w:t xml:space="preserve"> and </w:t>
      </w:r>
      <w:r w:rsidR="00514EAF">
        <w:rPr>
          <w:color w:val="404040" w:themeColor="text1" w:themeTint="BF"/>
          <w:sz w:val="18"/>
          <w:szCs w:val="18"/>
        </w:rPr>
        <w:t xml:space="preserve">every flag for each section of the lab was found with minimal to no error these labs </w:t>
      </w:r>
      <w:r w:rsidR="00B9142E">
        <w:rPr>
          <w:color w:val="404040" w:themeColor="text1" w:themeTint="BF"/>
          <w:sz w:val="18"/>
          <w:szCs w:val="18"/>
        </w:rPr>
        <w:t xml:space="preserve">included enumerating Host Using Wireshark, windows, and </w:t>
      </w:r>
      <w:proofErr w:type="spellStart"/>
      <w:r w:rsidR="00B9142E">
        <w:rPr>
          <w:color w:val="404040" w:themeColor="text1" w:themeTint="BF"/>
          <w:sz w:val="18"/>
          <w:szCs w:val="18"/>
        </w:rPr>
        <w:t>linux</w:t>
      </w:r>
      <w:proofErr w:type="spellEnd"/>
      <w:r w:rsidR="00B9142E">
        <w:rPr>
          <w:color w:val="404040" w:themeColor="text1" w:themeTint="BF"/>
          <w:sz w:val="18"/>
          <w:szCs w:val="18"/>
        </w:rPr>
        <w:t xml:space="preserve"> commands and remote and local exploitation. Each task that was listed within the </w:t>
      </w:r>
      <w:r w:rsidR="005A118B">
        <w:rPr>
          <w:color w:val="404040" w:themeColor="text1" w:themeTint="BF"/>
          <w:sz w:val="18"/>
          <w:szCs w:val="18"/>
        </w:rPr>
        <w:t>objectives</w:t>
      </w:r>
      <w:r w:rsidR="00B9142E">
        <w:rPr>
          <w:color w:val="404040" w:themeColor="text1" w:themeTint="BF"/>
          <w:sz w:val="18"/>
          <w:szCs w:val="18"/>
        </w:rPr>
        <w:t xml:space="preserve"> for each of the labs was </w:t>
      </w:r>
      <w:r w:rsidR="005A118B">
        <w:rPr>
          <w:color w:val="404040" w:themeColor="text1" w:themeTint="BF"/>
          <w:sz w:val="18"/>
          <w:szCs w:val="18"/>
        </w:rPr>
        <w:t>successfully</w:t>
      </w:r>
      <w:r w:rsidR="00B9142E">
        <w:rPr>
          <w:color w:val="404040" w:themeColor="text1" w:themeTint="BF"/>
          <w:sz w:val="18"/>
          <w:szCs w:val="18"/>
        </w:rPr>
        <w:t xml:space="preserve"> completed, refer to supporting evidence section and notes within the procedure to find specific evidence of all flags found within the labs) The main </w:t>
      </w:r>
      <w:proofErr w:type="spellStart"/>
      <w:r w:rsidR="00B9142E">
        <w:rPr>
          <w:color w:val="404040" w:themeColor="text1" w:themeTint="BF"/>
          <w:sz w:val="18"/>
          <w:szCs w:val="18"/>
        </w:rPr>
        <w:t>draw back</w:t>
      </w:r>
      <w:proofErr w:type="spellEnd"/>
      <w:r w:rsidR="00B9142E">
        <w:rPr>
          <w:color w:val="404040" w:themeColor="text1" w:themeTint="BF"/>
          <w:sz w:val="18"/>
          <w:szCs w:val="18"/>
        </w:rPr>
        <w:t xml:space="preserve"> of this lab was waiting for the proper network traffic to appear when in the enumerating a host with </w:t>
      </w:r>
      <w:r w:rsidR="005A118B">
        <w:rPr>
          <w:color w:val="404040" w:themeColor="text1" w:themeTint="BF"/>
          <w:sz w:val="18"/>
          <w:szCs w:val="18"/>
        </w:rPr>
        <w:t>Wireshark</w:t>
      </w:r>
      <w:r w:rsidR="00B9142E">
        <w:rPr>
          <w:color w:val="404040" w:themeColor="text1" w:themeTint="BF"/>
          <w:sz w:val="18"/>
          <w:szCs w:val="18"/>
        </w:rPr>
        <w:t xml:space="preserve">, in this it was needed that three IP addresses would appear and it took about an extra two minutes more than the 5 listed. Other than </w:t>
      </w:r>
      <w:proofErr w:type="gramStart"/>
      <w:r w:rsidR="00B9142E">
        <w:rPr>
          <w:color w:val="404040" w:themeColor="text1" w:themeTint="BF"/>
          <w:sz w:val="18"/>
          <w:szCs w:val="18"/>
        </w:rPr>
        <w:t>that</w:t>
      </w:r>
      <w:proofErr w:type="gramEnd"/>
      <w:r w:rsidR="00B9142E">
        <w:rPr>
          <w:color w:val="404040" w:themeColor="text1" w:themeTint="BF"/>
          <w:sz w:val="18"/>
          <w:szCs w:val="18"/>
        </w:rPr>
        <w:t xml:space="preserve"> there were no errors within the lab and it was </w:t>
      </w:r>
      <w:proofErr w:type="gramStart"/>
      <w:r w:rsidR="005A118B">
        <w:rPr>
          <w:color w:val="404040" w:themeColor="text1" w:themeTint="BF"/>
          <w:sz w:val="18"/>
          <w:szCs w:val="18"/>
        </w:rPr>
        <w:t>executing</w:t>
      </w:r>
      <w:proofErr w:type="gramEnd"/>
      <w:r w:rsidR="00B9142E">
        <w:rPr>
          <w:color w:val="404040" w:themeColor="text1" w:themeTint="BF"/>
          <w:sz w:val="18"/>
          <w:szCs w:val="18"/>
        </w:rPr>
        <w:t xml:space="preserve"> to the specifications of the guided lab environment with the premade attack and victim machines. In turn it was a success in scanning through a network in order to </w:t>
      </w:r>
      <w:r w:rsidR="005A118B">
        <w:rPr>
          <w:color w:val="404040" w:themeColor="text1" w:themeTint="BF"/>
          <w:sz w:val="18"/>
          <w:szCs w:val="18"/>
        </w:rPr>
        <w:t>retrieve</w:t>
      </w:r>
      <w:r w:rsidR="00B9142E">
        <w:rPr>
          <w:color w:val="404040" w:themeColor="text1" w:themeTint="BF"/>
          <w:sz w:val="18"/>
          <w:szCs w:val="18"/>
        </w:rPr>
        <w:t xml:space="preserve"> </w:t>
      </w:r>
      <w:r w:rsidR="005A118B">
        <w:rPr>
          <w:color w:val="404040" w:themeColor="text1" w:themeTint="BF"/>
          <w:sz w:val="18"/>
          <w:szCs w:val="18"/>
        </w:rPr>
        <w:t>certain</w:t>
      </w:r>
      <w:r w:rsidR="009D686D">
        <w:rPr>
          <w:color w:val="404040" w:themeColor="text1" w:themeTint="BF"/>
          <w:sz w:val="18"/>
          <w:szCs w:val="18"/>
        </w:rPr>
        <w:t xml:space="preserve"> information by scanning network files and documents containing flags, along with this in the remote and local exploitation </w:t>
      </w:r>
      <w:r w:rsidR="005A118B">
        <w:rPr>
          <w:color w:val="404040" w:themeColor="text1" w:themeTint="BF"/>
          <w:sz w:val="18"/>
          <w:szCs w:val="18"/>
        </w:rPr>
        <w:t xml:space="preserve">the machine was able to be logged into through the use of exploitations through Metasploit and using vulnerability detecting server </w:t>
      </w:r>
      <w:proofErr w:type="spellStart"/>
      <w:r w:rsidR="005A118B">
        <w:rPr>
          <w:color w:val="404040" w:themeColor="text1" w:themeTint="BF"/>
          <w:sz w:val="18"/>
          <w:szCs w:val="18"/>
        </w:rPr>
        <w:t>iceweasel</w:t>
      </w:r>
      <w:proofErr w:type="spellEnd"/>
      <w:r w:rsidR="005A118B">
        <w:rPr>
          <w:color w:val="404040" w:themeColor="text1" w:themeTint="BF"/>
          <w:sz w:val="18"/>
          <w:szCs w:val="18"/>
        </w:rPr>
        <w:t xml:space="preserve"> </w:t>
      </w:r>
      <w:r w:rsidR="00B9142E">
        <w:rPr>
          <w:color w:val="404040" w:themeColor="text1" w:themeTint="BF"/>
          <w:sz w:val="18"/>
          <w:szCs w:val="18"/>
        </w:rPr>
        <w:t xml:space="preserve"> </w:t>
      </w:r>
      <w:r w:rsidR="005A118B">
        <w:rPr>
          <w:color w:val="404040" w:themeColor="text1" w:themeTint="BF"/>
          <w:sz w:val="18"/>
          <w:szCs w:val="18"/>
        </w:rPr>
        <w:t xml:space="preserve">to find the port for </w:t>
      </w:r>
      <w:proofErr w:type="spellStart"/>
      <w:r w:rsidR="005A118B">
        <w:rPr>
          <w:color w:val="404040" w:themeColor="text1" w:themeTint="BF"/>
          <w:sz w:val="18"/>
          <w:szCs w:val="18"/>
        </w:rPr>
        <w:t>postgresql</w:t>
      </w:r>
      <w:proofErr w:type="spellEnd"/>
      <w:r w:rsidR="005A118B">
        <w:rPr>
          <w:color w:val="404040" w:themeColor="text1" w:themeTint="BF"/>
          <w:sz w:val="18"/>
          <w:szCs w:val="18"/>
        </w:rPr>
        <w:t xml:space="preserve"> had the username and password set as </w:t>
      </w:r>
      <w:proofErr w:type="spellStart"/>
      <w:r w:rsidR="005A118B">
        <w:rPr>
          <w:color w:val="404040" w:themeColor="text1" w:themeTint="BF"/>
          <w:sz w:val="18"/>
          <w:szCs w:val="18"/>
        </w:rPr>
        <w:t>postgre</w:t>
      </w:r>
      <w:proofErr w:type="spellEnd"/>
      <w:r w:rsidR="005A118B">
        <w:rPr>
          <w:color w:val="404040" w:themeColor="text1" w:themeTint="BF"/>
          <w:sz w:val="18"/>
          <w:szCs w:val="18"/>
        </w:rPr>
        <w:t xml:space="preserve"> and </w:t>
      </w:r>
      <w:proofErr w:type="spellStart"/>
      <w:r w:rsidR="005A118B">
        <w:rPr>
          <w:color w:val="404040" w:themeColor="text1" w:themeTint="BF"/>
          <w:sz w:val="18"/>
          <w:szCs w:val="18"/>
        </w:rPr>
        <w:t>postgre</w:t>
      </w:r>
      <w:proofErr w:type="spellEnd"/>
      <w:r w:rsidR="005A118B">
        <w:rPr>
          <w:color w:val="404040" w:themeColor="text1" w:themeTint="BF"/>
          <w:sz w:val="18"/>
          <w:szCs w:val="18"/>
        </w:rPr>
        <w:t xml:space="preserve">. Then led to the exploitation </w:t>
      </w:r>
      <w:proofErr w:type="gramStart"/>
      <w:r w:rsidR="005A118B">
        <w:rPr>
          <w:color w:val="404040" w:themeColor="text1" w:themeTint="BF"/>
          <w:sz w:val="18"/>
          <w:szCs w:val="18"/>
        </w:rPr>
        <w:t>on</w:t>
      </w:r>
      <w:proofErr w:type="gramEnd"/>
      <w:r w:rsidR="005A118B">
        <w:rPr>
          <w:color w:val="404040" w:themeColor="text1" w:themeTint="BF"/>
          <w:sz w:val="18"/>
          <w:szCs w:val="18"/>
        </w:rPr>
        <w:t xml:space="preserve"> this machine. In </w:t>
      </w:r>
      <w:proofErr w:type="gramStart"/>
      <w:r w:rsidR="005A118B">
        <w:rPr>
          <w:color w:val="404040" w:themeColor="text1" w:themeTint="BF"/>
          <w:sz w:val="18"/>
          <w:szCs w:val="18"/>
        </w:rPr>
        <w:t>general</w:t>
      </w:r>
      <w:proofErr w:type="gramEnd"/>
      <w:r w:rsidR="005A118B">
        <w:rPr>
          <w:color w:val="404040" w:themeColor="text1" w:themeTint="BF"/>
          <w:sz w:val="18"/>
          <w:szCs w:val="18"/>
        </w:rPr>
        <w:t xml:space="preserve"> each of the proposed goals for each of the labs were met and successfully executed. </w:t>
      </w:r>
    </w:p>
    <w:p w14:paraId="5B768A3A" w14:textId="0A475B5F" w:rsidR="00BF0268" w:rsidRDefault="00BF0268">
      <w:pPr>
        <w:rPr>
          <w:color w:val="404040" w:themeColor="text1" w:themeTint="BF"/>
          <w:sz w:val="18"/>
          <w:szCs w:val="18"/>
        </w:rPr>
      </w:pPr>
    </w:p>
    <w:sectPr w:rsidR="00BF0268"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74028" w14:textId="77777777" w:rsidR="001F0FC1" w:rsidRDefault="001F0FC1">
      <w:pPr>
        <w:spacing w:after="0" w:line="240" w:lineRule="auto"/>
      </w:pPr>
      <w:r>
        <w:separator/>
      </w:r>
    </w:p>
  </w:endnote>
  <w:endnote w:type="continuationSeparator" w:id="0">
    <w:p w14:paraId="159DA1DD" w14:textId="77777777" w:rsidR="001F0FC1" w:rsidRDefault="001F0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68C4C" w14:textId="77777777" w:rsidR="001F0FC1" w:rsidRDefault="001F0FC1">
      <w:pPr>
        <w:spacing w:after="0" w:line="240" w:lineRule="auto"/>
      </w:pPr>
      <w:r>
        <w:separator/>
      </w:r>
    </w:p>
  </w:footnote>
  <w:footnote w:type="continuationSeparator" w:id="0">
    <w:p w14:paraId="1BAB82C8" w14:textId="77777777" w:rsidR="001F0FC1" w:rsidRDefault="001F0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241"/>
    <w:multiLevelType w:val="hybridMultilevel"/>
    <w:tmpl w:val="201E98D2"/>
    <w:lvl w:ilvl="0" w:tplc="4FB441C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0323A"/>
    <w:multiLevelType w:val="hybridMultilevel"/>
    <w:tmpl w:val="0FC4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47AEB"/>
    <w:multiLevelType w:val="hybridMultilevel"/>
    <w:tmpl w:val="FDC40FC4"/>
    <w:lvl w:ilvl="0" w:tplc="2D8A8294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0840D0"/>
    <w:multiLevelType w:val="hybridMultilevel"/>
    <w:tmpl w:val="388263C2"/>
    <w:lvl w:ilvl="0" w:tplc="189A1A7A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767882">
    <w:abstractNumId w:val="5"/>
  </w:num>
  <w:num w:numId="2" w16cid:durableId="541403144">
    <w:abstractNumId w:val="1"/>
  </w:num>
  <w:num w:numId="3" w16cid:durableId="378823924">
    <w:abstractNumId w:val="3"/>
  </w:num>
  <w:num w:numId="4" w16cid:durableId="808937802">
    <w:abstractNumId w:val="2"/>
  </w:num>
  <w:num w:numId="5" w16cid:durableId="1492788619">
    <w:abstractNumId w:val="6"/>
  </w:num>
  <w:num w:numId="6" w16cid:durableId="456532914">
    <w:abstractNumId w:val="0"/>
  </w:num>
  <w:num w:numId="7" w16cid:durableId="2276920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977"/>
    <w:rsid w:val="000317C9"/>
    <w:rsid w:val="00105248"/>
    <w:rsid w:val="00123F04"/>
    <w:rsid w:val="001617A5"/>
    <w:rsid w:val="00175FE5"/>
    <w:rsid w:val="001972BA"/>
    <w:rsid w:val="001F0FC1"/>
    <w:rsid w:val="00236617"/>
    <w:rsid w:val="0027044B"/>
    <w:rsid w:val="00291A02"/>
    <w:rsid w:val="002F1694"/>
    <w:rsid w:val="00357445"/>
    <w:rsid w:val="00432485"/>
    <w:rsid w:val="004419A8"/>
    <w:rsid w:val="004A308A"/>
    <w:rsid w:val="004D1421"/>
    <w:rsid w:val="00514EAF"/>
    <w:rsid w:val="00575C24"/>
    <w:rsid w:val="005A118B"/>
    <w:rsid w:val="005A75A0"/>
    <w:rsid w:val="00611896"/>
    <w:rsid w:val="0067016E"/>
    <w:rsid w:val="006A5028"/>
    <w:rsid w:val="007204C6"/>
    <w:rsid w:val="0073579B"/>
    <w:rsid w:val="00767011"/>
    <w:rsid w:val="00770001"/>
    <w:rsid w:val="00771C7C"/>
    <w:rsid w:val="007E3E3E"/>
    <w:rsid w:val="008035C4"/>
    <w:rsid w:val="00822AF8"/>
    <w:rsid w:val="008243F7"/>
    <w:rsid w:val="00840C92"/>
    <w:rsid w:val="008456B6"/>
    <w:rsid w:val="008E4175"/>
    <w:rsid w:val="009474D0"/>
    <w:rsid w:val="009808E5"/>
    <w:rsid w:val="009D0E8C"/>
    <w:rsid w:val="009D686D"/>
    <w:rsid w:val="009E122A"/>
    <w:rsid w:val="009E7298"/>
    <w:rsid w:val="009F406D"/>
    <w:rsid w:val="00A113BF"/>
    <w:rsid w:val="00A30A57"/>
    <w:rsid w:val="00A50D4D"/>
    <w:rsid w:val="00A54D85"/>
    <w:rsid w:val="00A61227"/>
    <w:rsid w:val="00A64ED8"/>
    <w:rsid w:val="00AC5BFB"/>
    <w:rsid w:val="00AE3E01"/>
    <w:rsid w:val="00AE51B8"/>
    <w:rsid w:val="00B2038D"/>
    <w:rsid w:val="00B23A4E"/>
    <w:rsid w:val="00B66D0D"/>
    <w:rsid w:val="00B9142E"/>
    <w:rsid w:val="00B95C8A"/>
    <w:rsid w:val="00BF0268"/>
    <w:rsid w:val="00BF3C07"/>
    <w:rsid w:val="00C13DE0"/>
    <w:rsid w:val="00C21C27"/>
    <w:rsid w:val="00C37311"/>
    <w:rsid w:val="00C83678"/>
    <w:rsid w:val="00C94E2E"/>
    <w:rsid w:val="00CA6075"/>
    <w:rsid w:val="00DA7282"/>
    <w:rsid w:val="00DB2059"/>
    <w:rsid w:val="00DC619B"/>
    <w:rsid w:val="00DD11A1"/>
    <w:rsid w:val="00E14944"/>
    <w:rsid w:val="00E50D40"/>
    <w:rsid w:val="00E65452"/>
    <w:rsid w:val="00EB3649"/>
    <w:rsid w:val="00EF500A"/>
    <w:rsid w:val="00F01977"/>
    <w:rsid w:val="00F2739E"/>
    <w:rsid w:val="00F36301"/>
    <w:rsid w:val="00F85DFD"/>
    <w:rsid w:val="00F9167B"/>
    <w:rsid w:val="00FB1A24"/>
    <w:rsid w:val="00FF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B4C8A7"/>
  <w15:chartTrackingRefBased/>
  <w15:docId w15:val="{407AB28D-B988-47A8-98DC-24BE7DCE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C3731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13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127.0.0.1:9392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file:///\\metasploitabl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\\server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rytschenkog\AppData\Roaming\Microsoft\Templates\Business%20plan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TC-Github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12A85E-B2CB-4159-8770-9A71E707B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</TotalTime>
  <Pages>14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CSCI6658-01 &amp; Lab #</dc:subject>
  <dc:creator>Kyrytschenko, Prof. Gregory N.</dc:creator>
  <cp:keywords/>
  <dc:description/>
  <cp:lastModifiedBy>Tommy Cozzarelli</cp:lastModifiedBy>
  <cp:revision>4</cp:revision>
  <dcterms:created xsi:type="dcterms:W3CDTF">2023-02-26T01:30:00Z</dcterms:created>
  <dcterms:modified xsi:type="dcterms:W3CDTF">2024-06-17T15:19:00Z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