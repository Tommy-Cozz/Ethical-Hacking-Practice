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388415555"/>
        <w:docPartObj>
          <w:docPartGallery w:val="Cover Pages"/>
          <w:docPartUnique/>
        </w:docPartObj>
      </w:sdtPr>
      <w:sdtContent>
        <w:p w14:paraId="217A2792" w14:textId="74742F3A" w:rsidR="00BF0268" w:rsidRDefault="00000000">
          <w:pPr>
            <w:pStyle w:val="Logo"/>
          </w:pPr>
          <w:sdt>
            <w:sdtPr>
              <w:alias w:val="Click icon at right to replace logo"/>
              <w:tag w:val="Click icon at right to replace logo"/>
              <w:id w:val="-2090688503"/>
              <w:showingPlcHdr/>
              <w:picture/>
            </w:sdtPr>
            <w:sdtContent>
              <w:r w:rsidR="00B66D0D">
                <w:rPr>
                  <w:noProof/>
                </w:rPr>
                <w:drawing>
                  <wp:inline distT="0" distB="0" distL="0" distR="0" wp14:anchorId="74E42393" wp14:editId="33392132">
                    <wp:extent cx="609600" cy="609600"/>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noChangeArrowheads="1"/>
                            </pic:cNvPicPr>
                          </pic:nvPicPr>
                          <pic:blipFill>
                            <a:blip r:embed="rId10"/>
                            <a:stretch>
                              <a:fillRect/>
                            </a:stretch>
                          </pic:blipFill>
                          <pic:spPr bwMode="auto">
                            <a:xfrm>
                              <a:off x="0" y="0"/>
                              <a:ext cx="609600" cy="609600"/>
                            </a:xfrm>
                            <a:prstGeom prst="rect">
                              <a:avLst/>
                            </a:prstGeom>
                            <a:noFill/>
                            <a:ln>
                              <a:noFill/>
                            </a:ln>
                          </pic:spPr>
                        </pic:pic>
                      </a:graphicData>
                    </a:graphic>
                  </wp:inline>
                </w:drawing>
              </w:r>
            </w:sdtContent>
          </w:sdt>
          <w:r w:rsidR="00AE3E01">
            <w:rPr>
              <w:noProof/>
              <w:lang w:eastAsia="en-US"/>
            </w:rPr>
            <mc:AlternateContent>
              <mc:Choice Requires="wps">
                <w:drawing>
                  <wp:anchor distT="0" distB="0" distL="114300" distR="114300" simplePos="0" relativeHeight="251659264" behindDoc="0" locked="0" layoutInCell="1" allowOverlap="1" wp14:anchorId="46950FFB" wp14:editId="23ABF76A">
                    <wp:simplePos x="0" y="0"/>
                    <wp:positionH relativeFrom="margin">
                      <wp:align>left</wp:align>
                    </wp:positionH>
                    <wp:positionV relativeFrom="margin">
                      <wp:align>center</wp:align>
                    </wp:positionV>
                    <wp:extent cx="5486400" cy="1463040"/>
                    <wp:effectExtent l="0" t="0" r="15240" b="1905"/>
                    <wp:wrapTopAndBottom/>
                    <wp:docPr id="2" name="Text Box 2" descr="Text box displaying document title and subtitle"/>
                    <wp:cNvGraphicFramePr/>
                    <a:graphic xmlns:a="http://schemas.openxmlformats.org/drawingml/2006/main">
                      <a:graphicData uri="http://schemas.microsoft.com/office/word/2010/wordprocessingShape">
                        <wps:wsp>
                          <wps:cNvSpPr txBox="1"/>
                          <wps:spPr>
                            <a:xfrm>
                              <a:off x="0" y="0"/>
                              <a:ext cx="5486400" cy="1463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C0C2AA" w14:textId="56769694" w:rsidR="00BF0268" w:rsidRDefault="00105248">
                                <w:pPr>
                                  <w:pStyle w:val="Title"/>
                                </w:pPr>
                                <w:r>
                                  <w:t xml:space="preserve">Lab </w:t>
                                </w:r>
                                <w:r w:rsidR="00364133">
                                  <w:t>3</w:t>
                                </w:r>
                              </w:p>
                              <w:p w14:paraId="66F8E114" w14:textId="3B503130" w:rsidR="00BF0268" w:rsidRDefault="00000000">
                                <w:pPr>
                                  <w:pStyle w:val="Subtitle"/>
                                </w:pPr>
                                <w:sdt>
                                  <w:sdtPr>
                                    <w:alias w:val="Subtitle"/>
                                    <w:tag w:val=""/>
                                    <w:id w:val="728655622"/>
                                    <w:dataBinding w:prefixMappings="xmlns:ns0='http://purl.org/dc/elements/1.1/' xmlns:ns1='http://schemas.openxmlformats.org/package/2006/metadata/core-properties' " w:xpath="/ns1:coreProperties[1]/ns0:subject[1]" w:storeItemID="{6C3C8BC8-F283-45AE-878A-BAB7291924A1}"/>
                                    <w15:appearance w15:val="hidden"/>
                                    <w:text/>
                                  </w:sdtPr>
                                  <w:sdtContent>
                                    <w:r w:rsidR="00F01977">
                                      <w:t>C</w:t>
                                    </w:r>
                                    <w:r w:rsidR="00611896">
                                      <w:t>SCI6658-01</w:t>
                                    </w:r>
                                    <w:r w:rsidR="00F01977">
                                      <w:t xml:space="preserve"> &amp; Lab #</w:t>
                                    </w:r>
                                  </w:sdtContent>
                                </w:sdt>
                                <w:r w:rsidR="004B5B91">
                                  <w:t>3.1/3.2</w:t>
                                </w:r>
                              </w:p>
                              <w:p w14:paraId="23F89D43" w14:textId="2A74A88E" w:rsidR="00575C24" w:rsidRPr="00575C24" w:rsidRDefault="00364133" w:rsidP="00575C24">
                                <w:r>
                                  <w:t xml:space="preserve">Crafting and deploying malware using a remote access trojan and performing a </w:t>
                                </w:r>
                                <w:r w:rsidR="0051416B">
                                  <w:t>denial-of-service</w:t>
                                </w:r>
                                <w:r>
                                  <w:t xml:space="preserve"> attack from the WAN </w:t>
                                </w:r>
                                <w:r w:rsidR="00575C24">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85000</wp14:pctWidth>
                    </wp14:sizeRelH>
                    <wp14:sizeRelV relativeFrom="margin">
                      <wp14:pctHeight>0</wp14:pctHeight>
                    </wp14:sizeRelV>
                  </wp:anchor>
                </w:drawing>
              </mc:Choice>
              <mc:Fallback>
                <w:pict>
                  <v:shapetype w14:anchorId="46950FFB" id="_x0000_t202" coordsize="21600,21600" o:spt="202" path="m,l,21600r21600,l21600,xe">
                    <v:stroke joinstyle="miter"/>
                    <v:path gradientshapeok="t" o:connecttype="rect"/>
                  </v:shapetype>
                  <v:shape id="Text Box 2" o:spid="_x0000_s1026" type="#_x0000_t202" alt="Text box displaying document title and subtitle" style="position:absolute;margin-left:0;margin-top:0;width:6in;height:115.2pt;z-index:251659264;visibility:visible;mso-wrap-style:square;mso-width-percent:850;mso-height-percent:0;mso-wrap-distance-left:9pt;mso-wrap-distance-top:0;mso-wrap-distance-right:9pt;mso-wrap-distance-bottom:0;mso-position-horizontal:left;mso-position-horizontal-relative:margin;mso-position-vertical:center;mso-position-vertical-relative:margin;mso-width-percent:8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" filled="f" stroked="f" strokeweight=".5pt">
                    <v:textbox style="mso-fit-shape-to-text:t" inset="0,0,0,0">
                      <w:txbxContent>
                        <w:p w14:paraId="7DC0C2AA" w14:textId="56769694" w:rsidR="00BF0268" w:rsidRDefault="00105248">
                          <w:pPr>
                            <w:pStyle w:val="Title"/>
                          </w:pPr>
                          <w:r>
                            <w:t xml:space="preserve">Lab </w:t>
                          </w:r>
                          <w:r w:rsidR="00364133">
                            <w:t>3</w:t>
                          </w:r>
                        </w:p>
                        <w:p w14:paraId="66F8E114" w14:textId="3B503130" w:rsidR="00BF0268" w:rsidRDefault="00000000">
                          <w:pPr>
                            <w:pStyle w:val="Subtitle"/>
                          </w:pPr>
                          <w:sdt>
                            <w:sdtPr>
                              <w:alias w:val="Subtitle"/>
                              <w:tag w:val=""/>
                              <w:id w:val="728655622"/>
                              <w:dataBinding w:prefixMappings="xmlns:ns0='http://purl.org/dc/elements/1.1/' xmlns:ns1='http://schemas.openxmlformats.org/package/2006/metadata/core-properties' " w:xpath="/ns1:coreProperties[1]/ns0:subject[1]" w:storeItemID="{6C3C8BC8-F283-45AE-878A-BAB7291924A1}"/>
                              <w15:appearance w15:val="hidden"/>
                              <w:text/>
                            </w:sdtPr>
                            <w:sdtContent>
                              <w:r w:rsidR="00F01977">
                                <w:t>C</w:t>
                              </w:r>
                              <w:r w:rsidR="00611896">
                                <w:t>SCI6658-01</w:t>
                              </w:r>
                              <w:r w:rsidR="00F01977">
                                <w:t xml:space="preserve"> &amp; Lab #</w:t>
                              </w:r>
                            </w:sdtContent>
                          </w:sdt>
                          <w:r w:rsidR="004B5B91">
                            <w:t>3.1/3.2</w:t>
                          </w:r>
                        </w:p>
                        <w:p w14:paraId="23F89D43" w14:textId="2A74A88E" w:rsidR="00575C24" w:rsidRPr="00575C24" w:rsidRDefault="00364133" w:rsidP="00575C24">
                          <w:r>
                            <w:t xml:space="preserve">Crafting and deploying malware using a remote access trojan and performing a </w:t>
                          </w:r>
                          <w:r w:rsidR="0051416B">
                            <w:t>denial-of-service</w:t>
                          </w:r>
                          <w:r>
                            <w:t xml:space="preserve"> attack from the WAN </w:t>
                          </w:r>
                          <w:r w:rsidR="00575C24">
                            <w:t xml:space="preserve"> </w:t>
                          </w:r>
                        </w:p>
                      </w:txbxContent>
                    </v:textbox>
                    <w10:wrap type="topAndBottom" anchorx="margin" anchory="margin"/>
                  </v:shape>
                </w:pict>
              </mc:Fallback>
            </mc:AlternateContent>
          </w:r>
        </w:p>
        <w:p w14:paraId="664CD5D7" w14:textId="77777777" w:rsidR="00BF0268" w:rsidRDefault="00BF0268"/>
        <w:p w14:paraId="2CB49616" w14:textId="3F030351" w:rsidR="00BF0268" w:rsidRDefault="00611896">
          <w:r>
            <w:rPr>
              <w:noProof/>
              <w:lang w:eastAsia="en-US"/>
            </w:rPr>
            <mc:AlternateContent>
              <mc:Choice Requires="wps">
                <w:drawing>
                  <wp:anchor distT="0" distB="0" distL="114300" distR="114300" simplePos="0" relativeHeight="251660288" behindDoc="0" locked="0" layoutInCell="1" allowOverlap="1" wp14:anchorId="371882CD" wp14:editId="3545E266">
                    <wp:simplePos x="0" y="0"/>
                    <wp:positionH relativeFrom="margin">
                      <wp:align>left</wp:align>
                    </wp:positionH>
                    <wp:positionV relativeFrom="margin">
                      <wp:posOffset>8172450</wp:posOffset>
                    </wp:positionV>
                    <wp:extent cx="5962650" cy="516890"/>
                    <wp:effectExtent l="0" t="0" r="0" b="0"/>
                    <wp:wrapTopAndBottom/>
                    <wp:docPr id="1" name="Text Box 1" descr="Text box displaying company contact information"/>
                    <wp:cNvGraphicFramePr/>
                    <a:graphic xmlns:a="http://schemas.openxmlformats.org/drawingml/2006/main">
                      <a:graphicData uri="http://schemas.microsoft.com/office/word/2010/wordprocessingShape">
                        <wps:wsp>
                          <wps:cNvSpPr txBox="1"/>
                          <wps:spPr>
                            <a:xfrm>
                              <a:off x="0" y="0"/>
                              <a:ext cx="5962650" cy="516890"/>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mpany contact information"/>
                                </w:tblPr>
                                <w:tblGrid>
                                  <w:gridCol w:w="2657"/>
                                  <w:gridCol w:w="447"/>
                                  <w:gridCol w:w="2665"/>
                                  <w:gridCol w:w="447"/>
                                  <w:gridCol w:w="2661"/>
                                </w:tblGrid>
                                <w:tr w:rsidR="00BF0268" w14:paraId="6D2B0314" w14:textId="77777777">
                                  <w:sdt>
                                    <w:sdtPr>
                                      <w:alias w:val="Address"/>
                                      <w:tag w:val=""/>
                                      <w:id w:val="-640814801"/>
                                      <w:dataBinding w:prefixMappings="xmlns:ns0='http://schemas.microsoft.com/office/2006/coverPageProps' " w:xpath="/ns0:CoverPageProperties[1]/ns0:CompanyAddress[1]" w:storeItemID="{55AF091B-3C7A-41E3-B477-F2FDAA23CFDA}"/>
                                      <w15:appearance w15:val="hidden"/>
                                      <w:text w:multiLine="1"/>
                                    </w:sdtPr>
                                    <w:sdtContent>
                                      <w:tc>
                                        <w:tcPr>
                                          <w:tcW w:w="1496" w:type="pct"/>
                                        </w:tcPr>
                                        <w:p w14:paraId="4C8696FF" w14:textId="5D7CF758" w:rsidR="00BF0268" w:rsidRDefault="00F01977" w:rsidP="00611896">
                                          <w:pPr>
                                            <w:pStyle w:val="ContactInfo"/>
                                          </w:pPr>
                                          <w:r>
                                            <w:br/>
                                          </w:r>
                                          <w:r w:rsidR="00C41A66">
                                            <w:t>TC-GitHub</w:t>
                                          </w:r>
                                        </w:p>
                                      </w:tc>
                                    </w:sdtContent>
                                  </w:sdt>
                                  <w:tc>
                                    <w:tcPr>
                                      <w:tcW w:w="252" w:type="pct"/>
                                    </w:tcPr>
                                    <w:p w14:paraId="625B864F" w14:textId="77777777" w:rsidR="00BF0268" w:rsidRDefault="00BF0268">
                                      <w:pPr>
                                        <w:pStyle w:val="ContactInfo"/>
                                      </w:pPr>
                                    </w:p>
                                  </w:tc>
                                  <w:tc>
                                    <w:tcPr>
                                      <w:tcW w:w="1501" w:type="pct"/>
                                    </w:tcPr>
                                    <w:p w14:paraId="6C3C5E16" w14:textId="77777777" w:rsidR="00BF0268" w:rsidRDefault="00BF0268">
                                      <w:pPr>
                                        <w:pStyle w:val="ContactInfo"/>
                                        <w:jc w:val="center"/>
                                      </w:pPr>
                                    </w:p>
                                  </w:tc>
                                  <w:tc>
                                    <w:tcPr>
                                      <w:tcW w:w="252" w:type="pct"/>
                                    </w:tcPr>
                                    <w:p w14:paraId="62F26694" w14:textId="77777777" w:rsidR="00BF0268" w:rsidRDefault="00BF0268">
                                      <w:pPr>
                                        <w:pStyle w:val="ContactInfo"/>
                                      </w:pPr>
                                    </w:p>
                                  </w:tc>
                                  <w:tc>
                                    <w:tcPr>
                                      <w:tcW w:w="1500" w:type="pct"/>
                                    </w:tcPr>
                                    <w:p w14:paraId="08562DE3" w14:textId="77777777" w:rsidR="00BF0268" w:rsidRDefault="00BF0268">
                                      <w:pPr>
                                        <w:pStyle w:val="ContactInfo"/>
                                        <w:jc w:val="right"/>
                                      </w:pPr>
                                    </w:p>
                                  </w:tc>
                                </w:tr>
                              </w:tbl>
                              <w:p w14:paraId="2621F726" w14:textId="77777777" w:rsidR="00BF0268" w:rsidRDefault="00BF0268">
                                <w:pPr>
                                  <w:pStyle w:val="TableSpace"/>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1882CD" id="_x0000_t202" coordsize="21600,21600" o:spt="202" path="m,l,21600r21600,l21600,xe">
                    <v:stroke joinstyle="miter"/>
                    <v:path gradientshapeok="t" o:connecttype="rect"/>
                  </v:shapetype>
                  <v:shape id="Text Box 1" o:spid="_x0000_s1027" type="#_x0000_t202" alt="Text box displaying company contact information" style="position:absolute;margin-left:0;margin-top:643.5pt;width:469.5pt;height:40.7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" fillcolor="#f24f4f [3204]" stroked="f" strokeweight=".5pt">
                    <v:textbox inset="12.96pt,0,12.96pt,0">
                      <w:txbxContent>
                        <w:tbl>
                          <w:tblPr>
                            <w:tblW w:w="5000" w:type="pct"/>
                            <w:tblCellMar>
                              <w:left w:w="0" w:type="dxa"/>
                              <w:right w:w="0" w:type="dxa"/>
                            </w:tblCellMar>
                            <w:tblLook w:val="04A0" w:firstRow="1" w:lastRow="0" w:firstColumn="1" w:lastColumn="0" w:noHBand="0" w:noVBand="1"/>
                            <w:tblDescription w:val="Company contact information"/>
                          </w:tblPr>
                          <w:tblGrid>
                            <w:gridCol w:w="2657"/>
                            <w:gridCol w:w="447"/>
                            <w:gridCol w:w="2665"/>
                            <w:gridCol w:w="447"/>
                            <w:gridCol w:w="2661"/>
                          </w:tblGrid>
                          <w:tr w:rsidR="00BF0268" w14:paraId="6D2B0314" w14:textId="77777777">
                            <w:sdt>
                              <w:sdtPr>
                                <w:alias w:val="Address"/>
                                <w:tag w:val=""/>
                                <w:id w:val="-640814801"/>
                                <w:dataBinding w:prefixMappings="xmlns:ns0='http://schemas.microsoft.com/office/2006/coverPageProps' " w:xpath="/ns0:CoverPageProperties[1]/ns0:CompanyAddress[1]" w:storeItemID="{55AF091B-3C7A-41E3-B477-F2FDAA23CFDA}"/>
                                <w15:appearance w15:val="hidden"/>
                                <w:text w:multiLine="1"/>
                              </w:sdtPr>
                              <w:sdtContent>
                                <w:tc>
                                  <w:tcPr>
                                    <w:tcW w:w="1496" w:type="pct"/>
                                  </w:tcPr>
                                  <w:p w14:paraId="4C8696FF" w14:textId="5D7CF758" w:rsidR="00BF0268" w:rsidRDefault="00F01977" w:rsidP="00611896">
                                    <w:pPr>
                                      <w:pStyle w:val="ContactInfo"/>
                                    </w:pPr>
                                    <w:r>
                                      <w:br/>
                                    </w:r>
                                    <w:r w:rsidR="00C41A66">
                                      <w:t>TC-GitHub</w:t>
                                    </w:r>
                                  </w:p>
                                </w:tc>
                              </w:sdtContent>
                            </w:sdt>
                            <w:tc>
                              <w:tcPr>
                                <w:tcW w:w="252" w:type="pct"/>
                              </w:tcPr>
                              <w:p w14:paraId="625B864F" w14:textId="77777777" w:rsidR="00BF0268" w:rsidRDefault="00BF0268">
                                <w:pPr>
                                  <w:pStyle w:val="ContactInfo"/>
                                </w:pPr>
                              </w:p>
                            </w:tc>
                            <w:tc>
                              <w:tcPr>
                                <w:tcW w:w="1501" w:type="pct"/>
                              </w:tcPr>
                              <w:p w14:paraId="6C3C5E16" w14:textId="77777777" w:rsidR="00BF0268" w:rsidRDefault="00BF0268">
                                <w:pPr>
                                  <w:pStyle w:val="ContactInfo"/>
                                  <w:jc w:val="center"/>
                                </w:pPr>
                              </w:p>
                            </w:tc>
                            <w:tc>
                              <w:tcPr>
                                <w:tcW w:w="252" w:type="pct"/>
                              </w:tcPr>
                              <w:p w14:paraId="62F26694" w14:textId="77777777" w:rsidR="00BF0268" w:rsidRDefault="00BF0268">
                                <w:pPr>
                                  <w:pStyle w:val="ContactInfo"/>
                                </w:pPr>
                              </w:p>
                            </w:tc>
                            <w:tc>
                              <w:tcPr>
                                <w:tcW w:w="1500" w:type="pct"/>
                              </w:tcPr>
                              <w:p w14:paraId="08562DE3" w14:textId="77777777" w:rsidR="00BF0268" w:rsidRDefault="00BF0268">
                                <w:pPr>
                                  <w:pStyle w:val="ContactInfo"/>
                                  <w:jc w:val="right"/>
                                </w:pPr>
                              </w:p>
                            </w:tc>
                          </w:tr>
                        </w:tbl>
                        <w:p w14:paraId="2621F726" w14:textId="77777777" w:rsidR="00BF0268" w:rsidRDefault="00BF0268">
                          <w:pPr>
                            <w:pStyle w:val="TableSpace"/>
                          </w:pPr>
                        </w:p>
                      </w:txbxContent>
                    </v:textbox>
                    <w10:wrap type="topAndBottom" anchorx="margin" anchory="margin"/>
                  </v:shape>
                </w:pict>
              </mc:Fallback>
            </mc:AlternateContent>
          </w:r>
          <w:r w:rsidR="00AE3E01">
            <w:br w:type="page"/>
          </w: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noProof/>
        </w:rPr>
      </w:sdtEndPr>
      <w:sdtContent>
        <w:p w14:paraId="26EEA2EF" w14:textId="77777777" w:rsidR="00BF0268" w:rsidRDefault="00AE3E01">
          <w:pPr>
            <w:pStyle w:val="TOCHeading"/>
          </w:pPr>
          <w:r>
            <w:t>Table of Contents</w:t>
          </w:r>
        </w:p>
        <w:p w14:paraId="5EFFBDF6" w14:textId="10F8BBAB" w:rsidR="00F930E2" w:rsidRDefault="00AE3E01">
          <w:pPr>
            <w:pStyle w:val="TOC1"/>
            <w:tabs>
              <w:tab w:val="right" w:leader="dot" w:pos="9350"/>
            </w:tabs>
            <w:rPr>
              <w:b w:val="0"/>
              <w:bCs w:val="0"/>
              <w:noProof/>
              <w:color w:val="auto"/>
              <w:sz w:val="22"/>
              <w:szCs w:val="22"/>
              <w:lang w:eastAsia="en-US"/>
            </w:rPr>
          </w:pPr>
          <w:r>
            <w:rPr>
              <w:b w:val="0"/>
              <w:bCs w:val="0"/>
            </w:rPr>
            <w:fldChar w:fldCharType="begin"/>
          </w:r>
          <w:r>
            <w:rPr>
              <w:b w:val="0"/>
              <w:bCs w:val="0"/>
            </w:rPr>
            <w:instrText xml:space="preserve"> TOC \o "1-2" \n "2-2" \h \z \u </w:instrText>
          </w:r>
          <w:r>
            <w:rPr>
              <w:b w:val="0"/>
              <w:bCs w:val="0"/>
            </w:rPr>
            <w:fldChar w:fldCharType="separate"/>
          </w:r>
          <w:hyperlink w:anchor="_Toc131179811" w:history="1">
            <w:r w:rsidR="00F930E2" w:rsidRPr="002F7371">
              <w:rPr>
                <w:rStyle w:val="Hyperlink"/>
                <w:noProof/>
              </w:rPr>
              <w:t>Executive Summary</w:t>
            </w:r>
            <w:r w:rsidR="00F930E2">
              <w:rPr>
                <w:noProof/>
                <w:webHidden/>
              </w:rPr>
              <w:tab/>
            </w:r>
            <w:r w:rsidR="00F930E2">
              <w:rPr>
                <w:noProof/>
                <w:webHidden/>
              </w:rPr>
              <w:fldChar w:fldCharType="begin"/>
            </w:r>
            <w:r w:rsidR="00F930E2">
              <w:rPr>
                <w:noProof/>
                <w:webHidden/>
              </w:rPr>
              <w:instrText xml:space="preserve"> PAGEREF _Toc131179811 \h </w:instrText>
            </w:r>
            <w:r w:rsidR="00F930E2">
              <w:rPr>
                <w:noProof/>
                <w:webHidden/>
              </w:rPr>
            </w:r>
            <w:r w:rsidR="00F930E2">
              <w:rPr>
                <w:noProof/>
                <w:webHidden/>
              </w:rPr>
              <w:fldChar w:fldCharType="separate"/>
            </w:r>
            <w:r w:rsidR="00F930E2">
              <w:rPr>
                <w:noProof/>
                <w:webHidden/>
              </w:rPr>
              <w:t>2</w:t>
            </w:r>
            <w:r w:rsidR="00F930E2">
              <w:rPr>
                <w:noProof/>
                <w:webHidden/>
              </w:rPr>
              <w:fldChar w:fldCharType="end"/>
            </w:r>
          </w:hyperlink>
        </w:p>
        <w:p w14:paraId="14276C7F" w14:textId="77777777" w:rsidR="00F930E2" w:rsidRDefault="00000000">
          <w:pPr>
            <w:pStyle w:val="TOC2"/>
            <w:rPr>
              <w:noProof/>
              <w:color w:val="auto"/>
              <w:lang w:eastAsia="en-US"/>
            </w:rPr>
          </w:pPr>
          <w:hyperlink w:anchor="_Toc131179812" w:history="1">
            <w:r w:rsidR="00F930E2" w:rsidRPr="002F7371">
              <w:rPr>
                <w:rStyle w:val="Hyperlink"/>
                <w:noProof/>
              </w:rPr>
              <w:t>Lab 3.1</w:t>
            </w:r>
          </w:hyperlink>
        </w:p>
        <w:p w14:paraId="477A0DB7" w14:textId="77777777" w:rsidR="00F930E2" w:rsidRDefault="00000000">
          <w:pPr>
            <w:pStyle w:val="TOC2"/>
            <w:rPr>
              <w:noProof/>
              <w:color w:val="auto"/>
              <w:lang w:eastAsia="en-US"/>
            </w:rPr>
          </w:pPr>
          <w:hyperlink w:anchor="_Toc131179813" w:history="1">
            <w:r w:rsidR="00F930E2" w:rsidRPr="002F7371">
              <w:rPr>
                <w:rStyle w:val="Hyperlink"/>
                <w:noProof/>
              </w:rPr>
              <w:t>LAB 3.2</w:t>
            </w:r>
          </w:hyperlink>
        </w:p>
        <w:p w14:paraId="306D0D8F" w14:textId="77777777" w:rsidR="00F930E2" w:rsidRDefault="00000000">
          <w:pPr>
            <w:pStyle w:val="TOC2"/>
            <w:rPr>
              <w:noProof/>
              <w:color w:val="auto"/>
              <w:lang w:eastAsia="en-US"/>
            </w:rPr>
          </w:pPr>
          <w:hyperlink w:anchor="_Toc131179814" w:history="1">
            <w:r w:rsidR="00F930E2" w:rsidRPr="002F7371">
              <w:rPr>
                <w:rStyle w:val="Hyperlink"/>
                <w:noProof/>
              </w:rPr>
              <w:t>Objectives</w:t>
            </w:r>
          </w:hyperlink>
        </w:p>
        <w:p w14:paraId="62ADE5E3" w14:textId="16BECC01" w:rsidR="00F930E2" w:rsidRDefault="00000000">
          <w:pPr>
            <w:pStyle w:val="TOC1"/>
            <w:tabs>
              <w:tab w:val="right" w:leader="dot" w:pos="9350"/>
            </w:tabs>
            <w:rPr>
              <w:b w:val="0"/>
              <w:bCs w:val="0"/>
              <w:noProof/>
              <w:color w:val="auto"/>
              <w:sz w:val="22"/>
              <w:szCs w:val="22"/>
              <w:lang w:eastAsia="en-US"/>
            </w:rPr>
          </w:pPr>
          <w:hyperlink w:anchor="_Toc131179815" w:history="1">
            <w:r w:rsidR="00F930E2" w:rsidRPr="002F7371">
              <w:rPr>
                <w:rStyle w:val="Hyperlink"/>
                <w:noProof/>
              </w:rPr>
              <w:t>Lab Description Details</w:t>
            </w:r>
            <w:r w:rsidR="00F930E2">
              <w:rPr>
                <w:noProof/>
                <w:webHidden/>
              </w:rPr>
              <w:tab/>
            </w:r>
            <w:r w:rsidR="00F930E2">
              <w:rPr>
                <w:noProof/>
                <w:webHidden/>
              </w:rPr>
              <w:fldChar w:fldCharType="begin"/>
            </w:r>
            <w:r w:rsidR="00F930E2">
              <w:rPr>
                <w:noProof/>
                <w:webHidden/>
              </w:rPr>
              <w:instrText xml:space="preserve"> PAGEREF _Toc131179815 \h </w:instrText>
            </w:r>
            <w:r w:rsidR="00F930E2">
              <w:rPr>
                <w:noProof/>
                <w:webHidden/>
              </w:rPr>
            </w:r>
            <w:r w:rsidR="00F930E2">
              <w:rPr>
                <w:noProof/>
                <w:webHidden/>
              </w:rPr>
              <w:fldChar w:fldCharType="separate"/>
            </w:r>
            <w:r w:rsidR="00F930E2">
              <w:rPr>
                <w:noProof/>
                <w:webHidden/>
              </w:rPr>
              <w:t>2</w:t>
            </w:r>
            <w:r w:rsidR="00F930E2">
              <w:rPr>
                <w:noProof/>
                <w:webHidden/>
              </w:rPr>
              <w:fldChar w:fldCharType="end"/>
            </w:r>
          </w:hyperlink>
        </w:p>
        <w:p w14:paraId="4459257C" w14:textId="77777777" w:rsidR="00F930E2" w:rsidRDefault="00000000">
          <w:pPr>
            <w:pStyle w:val="TOC2"/>
            <w:rPr>
              <w:noProof/>
              <w:color w:val="auto"/>
              <w:lang w:eastAsia="en-US"/>
            </w:rPr>
          </w:pPr>
          <w:hyperlink w:anchor="_Toc131179816" w:history="1">
            <w:r w:rsidR="00F930E2" w:rsidRPr="002F7371">
              <w:rPr>
                <w:rStyle w:val="Hyperlink"/>
                <w:noProof/>
              </w:rPr>
              <w:t>Procedure</w:t>
            </w:r>
          </w:hyperlink>
        </w:p>
        <w:p w14:paraId="2AFFCEBB" w14:textId="77777777" w:rsidR="00F930E2" w:rsidRDefault="00000000">
          <w:pPr>
            <w:pStyle w:val="TOC2"/>
            <w:rPr>
              <w:noProof/>
              <w:color w:val="auto"/>
              <w:lang w:eastAsia="en-US"/>
            </w:rPr>
          </w:pPr>
          <w:hyperlink w:anchor="_Toc131179817" w:history="1">
            <w:r w:rsidR="00F930E2" w:rsidRPr="002F7371">
              <w:rPr>
                <w:rStyle w:val="Hyperlink"/>
                <w:noProof/>
              </w:rPr>
              <w:t>LAB 3.1</w:t>
            </w:r>
          </w:hyperlink>
        </w:p>
        <w:p w14:paraId="32AA96C1" w14:textId="77777777" w:rsidR="00F930E2" w:rsidRDefault="00000000">
          <w:pPr>
            <w:pStyle w:val="TOC2"/>
            <w:rPr>
              <w:noProof/>
              <w:color w:val="auto"/>
              <w:lang w:eastAsia="en-US"/>
            </w:rPr>
          </w:pPr>
          <w:hyperlink w:anchor="_Toc131179818" w:history="1">
            <w:r w:rsidR="00F930E2" w:rsidRPr="002F7371">
              <w:rPr>
                <w:rStyle w:val="Hyperlink"/>
                <w:noProof/>
              </w:rPr>
              <w:t>LAB 3.2</w:t>
            </w:r>
          </w:hyperlink>
        </w:p>
        <w:p w14:paraId="55663424" w14:textId="3773F8A6" w:rsidR="00F930E2" w:rsidRDefault="00000000">
          <w:pPr>
            <w:pStyle w:val="TOC1"/>
            <w:tabs>
              <w:tab w:val="right" w:leader="dot" w:pos="9350"/>
            </w:tabs>
            <w:rPr>
              <w:b w:val="0"/>
              <w:bCs w:val="0"/>
              <w:noProof/>
              <w:color w:val="auto"/>
              <w:sz w:val="22"/>
              <w:szCs w:val="22"/>
              <w:lang w:eastAsia="en-US"/>
            </w:rPr>
          </w:pPr>
          <w:hyperlink w:anchor="_Toc131179819" w:history="1">
            <w:r w:rsidR="00F930E2" w:rsidRPr="002F7371">
              <w:rPr>
                <w:rStyle w:val="Hyperlink"/>
                <w:noProof/>
              </w:rPr>
              <w:t>Supporting Evidence</w:t>
            </w:r>
            <w:r w:rsidR="00F930E2">
              <w:rPr>
                <w:noProof/>
                <w:webHidden/>
              </w:rPr>
              <w:tab/>
            </w:r>
            <w:r w:rsidR="00F930E2">
              <w:rPr>
                <w:noProof/>
                <w:webHidden/>
              </w:rPr>
              <w:fldChar w:fldCharType="begin"/>
            </w:r>
            <w:r w:rsidR="00F930E2">
              <w:rPr>
                <w:noProof/>
                <w:webHidden/>
              </w:rPr>
              <w:instrText xml:space="preserve"> PAGEREF _Toc131179819 \h </w:instrText>
            </w:r>
            <w:r w:rsidR="00F930E2">
              <w:rPr>
                <w:noProof/>
                <w:webHidden/>
              </w:rPr>
            </w:r>
            <w:r w:rsidR="00F930E2">
              <w:rPr>
                <w:noProof/>
                <w:webHidden/>
              </w:rPr>
              <w:fldChar w:fldCharType="separate"/>
            </w:r>
            <w:r w:rsidR="00F930E2">
              <w:rPr>
                <w:noProof/>
                <w:webHidden/>
              </w:rPr>
              <w:t>4</w:t>
            </w:r>
            <w:r w:rsidR="00F930E2">
              <w:rPr>
                <w:noProof/>
                <w:webHidden/>
              </w:rPr>
              <w:fldChar w:fldCharType="end"/>
            </w:r>
          </w:hyperlink>
        </w:p>
        <w:p w14:paraId="4CEB349A" w14:textId="77777777" w:rsidR="00F930E2" w:rsidRDefault="00000000">
          <w:pPr>
            <w:pStyle w:val="TOC2"/>
            <w:rPr>
              <w:noProof/>
              <w:color w:val="auto"/>
              <w:lang w:eastAsia="en-US"/>
            </w:rPr>
          </w:pPr>
          <w:hyperlink w:anchor="_Toc131179820" w:history="1">
            <w:r w:rsidR="00F930E2" w:rsidRPr="002F7371">
              <w:rPr>
                <w:rStyle w:val="Hyperlink"/>
                <w:noProof/>
              </w:rPr>
              <w:t>LAB 3.1</w:t>
            </w:r>
          </w:hyperlink>
        </w:p>
        <w:p w14:paraId="764DC485" w14:textId="77777777" w:rsidR="00F930E2" w:rsidRDefault="00000000">
          <w:pPr>
            <w:pStyle w:val="TOC2"/>
            <w:rPr>
              <w:noProof/>
              <w:color w:val="auto"/>
              <w:lang w:eastAsia="en-US"/>
            </w:rPr>
          </w:pPr>
          <w:hyperlink w:anchor="_Toc131179821" w:history="1">
            <w:r w:rsidR="00F930E2" w:rsidRPr="002F7371">
              <w:rPr>
                <w:rStyle w:val="Hyperlink"/>
                <w:noProof/>
              </w:rPr>
              <w:t>LAB 3.2</w:t>
            </w:r>
          </w:hyperlink>
        </w:p>
        <w:p w14:paraId="20791496" w14:textId="305ABEA6" w:rsidR="00F930E2" w:rsidRDefault="00000000">
          <w:pPr>
            <w:pStyle w:val="TOC1"/>
            <w:tabs>
              <w:tab w:val="right" w:leader="dot" w:pos="9350"/>
            </w:tabs>
            <w:rPr>
              <w:b w:val="0"/>
              <w:bCs w:val="0"/>
              <w:noProof/>
              <w:color w:val="auto"/>
              <w:sz w:val="22"/>
              <w:szCs w:val="22"/>
              <w:lang w:eastAsia="en-US"/>
            </w:rPr>
          </w:pPr>
          <w:hyperlink w:anchor="_Toc131179822" w:history="1">
            <w:r w:rsidR="00F930E2" w:rsidRPr="002F7371">
              <w:rPr>
                <w:rStyle w:val="Hyperlink"/>
                <w:noProof/>
              </w:rPr>
              <w:t>Conclusion &amp; Wrap-Up</w:t>
            </w:r>
            <w:r w:rsidR="00F930E2">
              <w:rPr>
                <w:noProof/>
                <w:webHidden/>
              </w:rPr>
              <w:tab/>
            </w:r>
            <w:r w:rsidR="00F930E2">
              <w:rPr>
                <w:noProof/>
                <w:webHidden/>
              </w:rPr>
              <w:fldChar w:fldCharType="begin"/>
            </w:r>
            <w:r w:rsidR="00F930E2">
              <w:rPr>
                <w:noProof/>
                <w:webHidden/>
              </w:rPr>
              <w:instrText xml:space="preserve"> PAGEREF _Toc131179822 \h </w:instrText>
            </w:r>
            <w:r w:rsidR="00F930E2">
              <w:rPr>
                <w:noProof/>
                <w:webHidden/>
              </w:rPr>
            </w:r>
            <w:r w:rsidR="00F930E2">
              <w:rPr>
                <w:noProof/>
                <w:webHidden/>
              </w:rPr>
              <w:fldChar w:fldCharType="separate"/>
            </w:r>
            <w:r w:rsidR="00F930E2">
              <w:rPr>
                <w:noProof/>
                <w:webHidden/>
              </w:rPr>
              <w:t>18</w:t>
            </w:r>
            <w:r w:rsidR="00F930E2">
              <w:rPr>
                <w:noProof/>
                <w:webHidden/>
              </w:rPr>
              <w:fldChar w:fldCharType="end"/>
            </w:r>
          </w:hyperlink>
        </w:p>
        <w:p w14:paraId="6017721E" w14:textId="77777777" w:rsidR="00F930E2" w:rsidRDefault="00000000">
          <w:pPr>
            <w:pStyle w:val="TOC2"/>
            <w:rPr>
              <w:noProof/>
              <w:color w:val="auto"/>
              <w:lang w:eastAsia="en-US"/>
            </w:rPr>
          </w:pPr>
          <w:hyperlink w:anchor="_Toc131179823" w:history="1">
            <w:r w:rsidR="00F930E2" w:rsidRPr="002F7371">
              <w:rPr>
                <w:rStyle w:val="Hyperlink"/>
                <w:noProof/>
              </w:rPr>
              <w:t>Summary with observations, Success &amp; Failures, Challenges</w:t>
            </w:r>
          </w:hyperlink>
        </w:p>
        <w:p w14:paraId="11229620" w14:textId="7E81C881" w:rsidR="00BF0268" w:rsidRDefault="00AE3E01">
          <w:r>
            <w:rPr>
              <w:b/>
              <w:bCs/>
              <w:sz w:val="26"/>
              <w:szCs w:val="26"/>
            </w:rPr>
            <w:fldChar w:fldCharType="end"/>
          </w:r>
        </w:p>
      </w:sdtContent>
    </w:sdt>
    <w:p w14:paraId="76E602A4" w14:textId="77777777" w:rsidR="00BF0268" w:rsidRDefault="00BF0268">
      <w:pPr>
        <w:sectPr w:rsidR="00BF0268">
          <w:pgSz w:w="12240" w:h="15840" w:code="1"/>
          <w:pgMar w:top="1080" w:right="1440" w:bottom="1080" w:left="1440" w:header="720" w:footer="576" w:gutter="0"/>
          <w:pgNumType w:start="0"/>
          <w:cols w:space="720"/>
          <w:titlePg/>
          <w:docGrid w:linePitch="360"/>
        </w:sectPr>
      </w:pPr>
    </w:p>
    <w:p w14:paraId="7100568B" w14:textId="77777777" w:rsidR="00BF0268" w:rsidRDefault="00AE3E01">
      <w:pPr>
        <w:pStyle w:val="Heading1"/>
      </w:pPr>
      <w:bookmarkStart w:id="0" w:name="_Toc131179811"/>
      <w:r>
        <w:lastRenderedPageBreak/>
        <w:t>Executive Summary</w:t>
      </w:r>
      <w:bookmarkEnd w:id="0"/>
    </w:p>
    <w:p w14:paraId="1F5F2E38" w14:textId="0883AAE5" w:rsidR="00105248" w:rsidRDefault="00105248" w:rsidP="00105248">
      <w:pPr>
        <w:pStyle w:val="Heading2"/>
      </w:pPr>
      <w:bookmarkStart w:id="1" w:name="_Toc131179812"/>
      <w:r>
        <w:t xml:space="preserve">Lab </w:t>
      </w:r>
      <w:r w:rsidR="004B5B91">
        <w:t>3</w:t>
      </w:r>
      <w:r>
        <w:t>.1</w:t>
      </w:r>
      <w:bookmarkEnd w:id="1"/>
    </w:p>
    <w:p w14:paraId="5AC986D5" w14:textId="1E3D433C" w:rsidR="00105248" w:rsidRDefault="004B5B91" w:rsidP="00105248">
      <w:r>
        <w:t xml:space="preserve">Within the lab </w:t>
      </w:r>
      <w:r w:rsidR="006228F8">
        <w:t xml:space="preserve">there will be a breach and comprise of a host on the network. By utilizing the scanning tool nmap/Zenmap to find open ports on the pfSense Firewall. After, Bruter will be used as the choice of network brute force tool to gain access to the username and password on the windows system making use of a dictionary attack to execute this attack. After credentials gainged will be put to use in a Remote Desktop Protocol session </w:t>
      </w:r>
    </w:p>
    <w:p w14:paraId="7E3B538E" w14:textId="30987594" w:rsidR="00105248" w:rsidRDefault="00105248" w:rsidP="00105248">
      <w:pPr>
        <w:pStyle w:val="Heading2"/>
      </w:pPr>
      <w:bookmarkStart w:id="2" w:name="_Toc131179813"/>
      <w:r>
        <w:t xml:space="preserve">LAB </w:t>
      </w:r>
      <w:r w:rsidR="004B5B91">
        <w:t>3</w:t>
      </w:r>
      <w:r>
        <w:t>.2</w:t>
      </w:r>
      <w:bookmarkEnd w:id="2"/>
    </w:p>
    <w:p w14:paraId="3BE937C2" w14:textId="3C5D16A3" w:rsidR="00105248" w:rsidRPr="00105248" w:rsidRDefault="00E65452" w:rsidP="00105248">
      <w:r>
        <w:t xml:space="preserve">For this lab </w:t>
      </w:r>
      <w:r w:rsidR="00EF1F97">
        <w:t xml:space="preserve">there will be the experimentation of the execution of multiple denial-of-service attacks from a WAN utilizing multip;le different methods such as TCP, UDP, and HTTP flood to execute a denial-of-service. After establishing the connection it will be flood the services on host in order to make the server stop responding to requests. </w:t>
      </w:r>
    </w:p>
    <w:p w14:paraId="0411CA39" w14:textId="7B906F55" w:rsidR="00BF0268" w:rsidRDefault="00AE3E01">
      <w:pPr>
        <w:pStyle w:val="Heading2"/>
      </w:pPr>
      <w:bookmarkStart w:id="3" w:name="_Toc131179814"/>
      <w:r>
        <w:t>Objectives</w:t>
      </w:r>
      <w:bookmarkEnd w:id="3"/>
    </w:p>
    <w:p w14:paraId="225AACC1" w14:textId="0B0095E6" w:rsidR="00B66D0D" w:rsidRDefault="00B66D0D" w:rsidP="00B66D0D">
      <w:pPr>
        <w:spacing w:line="240" w:lineRule="auto"/>
      </w:pPr>
      <w:r>
        <w:t xml:space="preserve">Lab </w:t>
      </w:r>
      <w:r w:rsidR="00EF1F97">
        <w:t>3</w:t>
      </w:r>
      <w:r>
        <w:t xml:space="preserve">.1 </w:t>
      </w:r>
    </w:p>
    <w:p w14:paraId="2591790E" w14:textId="2E74EAD6" w:rsidR="006A5028" w:rsidRDefault="006228F8" w:rsidP="00B66D0D">
      <w:pPr>
        <w:pStyle w:val="ListParagraph"/>
        <w:numPr>
          <w:ilvl w:val="0"/>
          <w:numId w:val="7"/>
        </w:numPr>
        <w:spacing w:line="240" w:lineRule="auto"/>
      </w:pPr>
      <w:r>
        <w:t>Use nmap/Zenmap to scan the windows network to detect pfSense firewall</w:t>
      </w:r>
      <w:r w:rsidR="006A5028">
        <w:t>.</w:t>
      </w:r>
    </w:p>
    <w:p w14:paraId="7BBEB60F" w14:textId="6E360B36" w:rsidR="00B66D0D" w:rsidRDefault="006228F8" w:rsidP="00B66D0D">
      <w:pPr>
        <w:pStyle w:val="ListParagraph"/>
        <w:numPr>
          <w:ilvl w:val="0"/>
          <w:numId w:val="7"/>
        </w:numPr>
        <w:spacing w:line="240" w:lineRule="auto"/>
      </w:pPr>
      <w:r>
        <w:t>Gain access by using the Bruter tool to exploit a system vulnerability</w:t>
      </w:r>
    </w:p>
    <w:p w14:paraId="4DA76828" w14:textId="5CD2015F" w:rsidR="00B66D0D" w:rsidRDefault="006A5028" w:rsidP="00B66D0D">
      <w:pPr>
        <w:pStyle w:val="ListParagraph"/>
        <w:numPr>
          <w:ilvl w:val="0"/>
          <w:numId w:val="7"/>
        </w:numPr>
        <w:spacing w:line="240" w:lineRule="auto"/>
      </w:pPr>
      <w:r>
        <w:t>Use the system commands to enumerate and list resources on a target system.</w:t>
      </w:r>
      <w:r w:rsidR="00B66D0D">
        <w:t xml:space="preserve"> </w:t>
      </w:r>
    </w:p>
    <w:p w14:paraId="6A1B24E8" w14:textId="35F7B860" w:rsidR="00B66D0D" w:rsidRDefault="00B66D0D" w:rsidP="00B66D0D">
      <w:r>
        <w:t xml:space="preserve">Lab </w:t>
      </w:r>
      <w:r w:rsidR="00EF1F97">
        <w:t>3</w:t>
      </w:r>
      <w:r>
        <w:t>.2</w:t>
      </w:r>
    </w:p>
    <w:p w14:paraId="5213D1B2" w14:textId="308BB007" w:rsidR="00B66D0D" w:rsidRDefault="00EF1F97" w:rsidP="00B66D0D">
      <w:pPr>
        <w:pStyle w:val="ListParagraph"/>
        <w:numPr>
          <w:ilvl w:val="0"/>
          <w:numId w:val="7"/>
        </w:numPr>
      </w:pPr>
      <w:r>
        <w:t>Use a TCP flood to perform dDoS attack on a server</w:t>
      </w:r>
    </w:p>
    <w:p w14:paraId="1E4E38FD" w14:textId="16FE3032" w:rsidR="00EF1F97" w:rsidRDefault="00EF1F97" w:rsidP="00B66D0D">
      <w:pPr>
        <w:pStyle w:val="ListParagraph"/>
        <w:numPr>
          <w:ilvl w:val="0"/>
          <w:numId w:val="7"/>
        </w:numPr>
      </w:pPr>
      <w:r>
        <w:t xml:space="preserve">Use UDP flood to perfom the dDoS attack on server </w:t>
      </w:r>
    </w:p>
    <w:p w14:paraId="363F7739" w14:textId="4F303B76" w:rsidR="00BF0268" w:rsidRDefault="00F01977">
      <w:pPr>
        <w:pStyle w:val="Heading1"/>
      </w:pPr>
      <w:bookmarkStart w:id="4" w:name="_Toc131179815"/>
      <w:r>
        <w:t xml:space="preserve">Lab </w:t>
      </w:r>
      <w:r w:rsidR="00AE3E01">
        <w:t xml:space="preserve">Description </w:t>
      </w:r>
      <w:r>
        <w:t>Details</w:t>
      </w:r>
      <w:bookmarkEnd w:id="4"/>
    </w:p>
    <w:p w14:paraId="54379690" w14:textId="6A91C031" w:rsidR="00AE51B8" w:rsidRDefault="00AE51B8">
      <w:pPr>
        <w:pStyle w:val="Heading2"/>
      </w:pPr>
      <w:bookmarkStart w:id="5" w:name="_Toc131179816"/>
      <w:r>
        <w:t>Procedure</w:t>
      </w:r>
      <w:bookmarkEnd w:id="5"/>
      <w:r>
        <w:t xml:space="preserve"> </w:t>
      </w:r>
    </w:p>
    <w:p w14:paraId="653ED224" w14:textId="07E25273" w:rsidR="00105248" w:rsidRDefault="00105248">
      <w:pPr>
        <w:pStyle w:val="Heading2"/>
        <w:rPr>
          <w:sz w:val="28"/>
          <w:szCs w:val="28"/>
        </w:rPr>
      </w:pPr>
      <w:bookmarkStart w:id="6" w:name="_Toc131179817"/>
      <w:r>
        <w:t xml:space="preserve">LAB </w:t>
      </w:r>
      <w:r w:rsidR="00EF1F97">
        <w:t>3</w:t>
      </w:r>
      <w:r>
        <w:t>.1</w:t>
      </w:r>
      <w:bookmarkEnd w:id="6"/>
    </w:p>
    <w:p w14:paraId="411E34F7" w14:textId="55EDF8ED" w:rsidR="00E14944" w:rsidRDefault="00567C39" w:rsidP="00105248">
      <w:pPr>
        <w:pStyle w:val="ListParagraph"/>
        <w:numPr>
          <w:ilvl w:val="0"/>
          <w:numId w:val="5"/>
        </w:numPr>
      </w:pPr>
      <w:r>
        <w:t>First begin by</w:t>
      </w:r>
      <w:r w:rsidR="0055688C">
        <w:t xml:space="preserve"> opening the windows attack machine, and proceed to the command </w:t>
      </w:r>
      <w:r>
        <w:t>prompt.</w:t>
      </w:r>
      <w:r w:rsidR="0055688C">
        <w:t xml:space="preserve"> </w:t>
      </w:r>
    </w:p>
    <w:p w14:paraId="47025A39" w14:textId="5A01A40A" w:rsidR="006A5028" w:rsidRDefault="0055688C" w:rsidP="00105248">
      <w:pPr>
        <w:pStyle w:val="ListParagraph"/>
        <w:numPr>
          <w:ilvl w:val="0"/>
          <w:numId w:val="5"/>
        </w:numPr>
      </w:pPr>
      <w:r>
        <w:t xml:space="preserve">Proceed to run </w:t>
      </w:r>
      <w:r w:rsidR="00567C39">
        <w:t>a</w:t>
      </w:r>
      <w:r>
        <w:t xml:space="preserve"> nmap on 203.0.113.100 and after successful confirmation of the ports in </w:t>
      </w:r>
      <w:r>
        <w:rPr>
          <w:i/>
          <w:iCs/>
        </w:rPr>
        <w:t>Figure 1</w:t>
      </w:r>
      <w:r>
        <w:t xml:space="preserve"> below </w:t>
      </w:r>
    </w:p>
    <w:p w14:paraId="1CE4D463" w14:textId="7715B373" w:rsidR="0055688C" w:rsidRDefault="0055688C" w:rsidP="00105248">
      <w:pPr>
        <w:pStyle w:val="ListParagraph"/>
        <w:numPr>
          <w:ilvl w:val="0"/>
          <w:numId w:val="5"/>
        </w:numPr>
      </w:pPr>
      <w:r>
        <w:t>After nmap is ran go through zenmap and run an intense scan on the same ip address as listed above, and click on the ports tab and identify the same ports as the picture are listed as well</w:t>
      </w:r>
      <w:r w:rsidR="001F6200">
        <w:t xml:space="preserve"> </w:t>
      </w:r>
    </w:p>
    <w:p w14:paraId="16922ADB" w14:textId="7A8EA194" w:rsidR="000E7D41" w:rsidRDefault="000E7D41" w:rsidP="00105248">
      <w:pPr>
        <w:pStyle w:val="ListParagraph"/>
        <w:numPr>
          <w:ilvl w:val="0"/>
          <w:numId w:val="5"/>
        </w:numPr>
      </w:pPr>
      <w:r>
        <w:t xml:space="preserve">After </w:t>
      </w:r>
      <w:r w:rsidR="00567C39">
        <w:t>closing</w:t>
      </w:r>
      <w:r>
        <w:t xml:space="preserve"> the applications and access bruter and begin a brute force attack on the </w:t>
      </w:r>
      <w:r w:rsidR="00607249">
        <w:t xml:space="preserve">ip address 203.0.113.100 with the username set to administrator and then where the dictionary is selected and browse local files and select the wordlist folder. </w:t>
      </w:r>
    </w:p>
    <w:p w14:paraId="64078E72" w14:textId="1F4C942E" w:rsidR="00FC106F" w:rsidRDefault="00FC106F" w:rsidP="00105248">
      <w:pPr>
        <w:pStyle w:val="ListParagraph"/>
        <w:numPr>
          <w:ilvl w:val="0"/>
          <w:numId w:val="5"/>
        </w:numPr>
      </w:pPr>
      <w:r>
        <w:t xml:space="preserve">Following this you need to extract the dark </w:t>
      </w:r>
      <w:r w:rsidR="00567C39">
        <w:t>comment</w:t>
      </w:r>
      <w:r>
        <w:t xml:space="preserve"> file to the folder dark comet and launch the darkcomet.exe </w:t>
      </w:r>
    </w:p>
    <w:p w14:paraId="3DEB09B4" w14:textId="2494F7FB" w:rsidR="00FC106F" w:rsidRDefault="00FC106F" w:rsidP="00105248">
      <w:pPr>
        <w:pStyle w:val="ListParagraph"/>
        <w:numPr>
          <w:ilvl w:val="0"/>
          <w:numId w:val="5"/>
        </w:numPr>
      </w:pPr>
      <w:r>
        <w:t>Retrieve the first flag within this folder by clicking on the flag3</w:t>
      </w:r>
    </w:p>
    <w:p w14:paraId="01FA1CF9" w14:textId="664B1F63" w:rsidR="00FC106F" w:rsidRDefault="00FC106F" w:rsidP="00105248">
      <w:pPr>
        <w:pStyle w:val="ListParagraph"/>
        <w:numPr>
          <w:ilvl w:val="0"/>
          <w:numId w:val="5"/>
        </w:numPr>
      </w:pPr>
      <w:r>
        <w:t xml:space="preserve">The darkcomet.exe will ask to access the firewall allow for it to access it once inside of the application click the listen but and listen on port 443 access the full </w:t>
      </w:r>
      <w:r w:rsidR="00567C39">
        <w:t>editor</w:t>
      </w:r>
      <w:r>
        <w:t xml:space="preserve"> in the menu </w:t>
      </w:r>
    </w:p>
    <w:p w14:paraId="548235A2" w14:textId="7906DDDC" w:rsidR="00FC106F" w:rsidRDefault="00FC106F" w:rsidP="00105248">
      <w:pPr>
        <w:pStyle w:val="ListParagraph"/>
        <w:numPr>
          <w:ilvl w:val="0"/>
          <w:numId w:val="5"/>
        </w:numPr>
      </w:pPr>
      <w:r>
        <w:t xml:space="preserve">And click on the network settings, in order to create a new stip with the IP/DNS field being 175.45.176.200 and selecting port 443 add it and navigate to the </w:t>
      </w:r>
      <w:r w:rsidR="00567C39">
        <w:t>custom</w:t>
      </w:r>
      <w:r>
        <w:t xml:space="preserve"> icon and select the </w:t>
      </w:r>
      <w:r w:rsidR="00567C39">
        <w:t>Firefox</w:t>
      </w:r>
      <w:r>
        <w:t xml:space="preserve"> logo </w:t>
      </w:r>
    </w:p>
    <w:p w14:paraId="095DADE7" w14:textId="77C0D37B" w:rsidR="00FC106F" w:rsidRDefault="00FC106F" w:rsidP="00105248">
      <w:pPr>
        <w:pStyle w:val="ListParagraph"/>
        <w:numPr>
          <w:ilvl w:val="0"/>
          <w:numId w:val="5"/>
        </w:numPr>
      </w:pPr>
      <w:r>
        <w:lastRenderedPageBreak/>
        <w:t>Following navigate to the stub finalization tab and select UPX nand save it to the desktop of your virtual machine</w:t>
      </w:r>
    </w:p>
    <w:p w14:paraId="3B7E05ED" w14:textId="6F7999AE" w:rsidR="00FC106F" w:rsidRDefault="00FC106F" w:rsidP="00105248">
      <w:pPr>
        <w:pStyle w:val="ListParagraph"/>
        <w:numPr>
          <w:ilvl w:val="0"/>
          <w:numId w:val="5"/>
        </w:numPr>
      </w:pPr>
      <w:r>
        <w:t xml:space="preserve">After create a copy of the firefox and then navigate to the cmd and type in the mstsc once the remote desktop protocol opens write in the fillowing ip address 203.0.113.100 log in with the credentials administrator and P@ssw0rd after paste the firfox package generated by you in darkstar and click on it on the windows server </w:t>
      </w:r>
    </w:p>
    <w:p w14:paraId="270990E3" w14:textId="4DAAA957" w:rsidR="00FC106F" w:rsidRDefault="00FC106F" w:rsidP="00105248">
      <w:pPr>
        <w:pStyle w:val="ListParagraph"/>
        <w:numPr>
          <w:ilvl w:val="0"/>
          <w:numId w:val="5"/>
        </w:numPr>
      </w:pPr>
      <w:r>
        <w:t xml:space="preserve">After The connection will appear in the darkcomet program as 1 user, double click on that user and then navigate to the system info page and then select the computer information tab (be sure to refresh on the bottom of the window) </w:t>
      </w:r>
    </w:p>
    <w:p w14:paraId="272F570F" w14:textId="56DA9B58" w:rsidR="00FC106F" w:rsidRDefault="00FC106F" w:rsidP="00105248">
      <w:pPr>
        <w:pStyle w:val="ListParagraph"/>
        <w:numPr>
          <w:ilvl w:val="0"/>
          <w:numId w:val="5"/>
        </w:numPr>
      </w:pPr>
      <w:r>
        <w:t xml:space="preserve">Click on the files manager and navigate to explorer files </w:t>
      </w:r>
      <w:r w:rsidR="003A20F1">
        <w:t>once in a window will open where the attacker (you) are on the left and the victim is on the right, click on the victims c drive and navigate to the share folder and enter the death start folder</w:t>
      </w:r>
    </w:p>
    <w:p w14:paraId="1B865690" w14:textId="364FF260" w:rsidR="003A20F1" w:rsidRDefault="003A20F1" w:rsidP="00105248">
      <w:pPr>
        <w:pStyle w:val="ListParagraph"/>
        <w:numPr>
          <w:ilvl w:val="0"/>
          <w:numId w:val="5"/>
        </w:numPr>
      </w:pPr>
      <w:r>
        <w:t>Once inside the deathstar folder select all of the blueprint images for the deathstar and open up your c drive and navigate to the users public and then documents and then select the receive button to copy the files over to your machine</w:t>
      </w:r>
    </w:p>
    <w:p w14:paraId="341226F1" w14:textId="5CADBE3C" w:rsidR="003A20F1" w:rsidRDefault="003A20F1" w:rsidP="00105248">
      <w:pPr>
        <w:pStyle w:val="ListParagraph"/>
        <w:numPr>
          <w:ilvl w:val="0"/>
          <w:numId w:val="5"/>
        </w:numPr>
      </w:pPr>
      <w:r>
        <w:t xml:space="preserve">After verify they are there by hitting the refresh button on the bottom of the window </w:t>
      </w:r>
    </w:p>
    <w:p w14:paraId="4CB7F9BD" w14:textId="5AA87621" w:rsidR="00105248" w:rsidRDefault="00105248">
      <w:pPr>
        <w:pStyle w:val="Heading2"/>
      </w:pPr>
      <w:bookmarkStart w:id="7" w:name="_Toc131179818"/>
      <w:r>
        <w:t xml:space="preserve">LAB </w:t>
      </w:r>
      <w:r w:rsidR="00EF1F97">
        <w:t>3</w:t>
      </w:r>
      <w:r>
        <w:t>.2</w:t>
      </w:r>
      <w:bookmarkEnd w:id="7"/>
    </w:p>
    <w:p w14:paraId="3C522983" w14:textId="4DC9882E" w:rsidR="003A20F1" w:rsidRDefault="003A20F1" w:rsidP="003A20F1">
      <w:pPr>
        <w:pStyle w:val="ListParagraph"/>
        <w:numPr>
          <w:ilvl w:val="0"/>
          <w:numId w:val="5"/>
        </w:numPr>
      </w:pPr>
      <w:r>
        <w:t xml:space="preserve">Begin by clicking on the Linux sniffer virtual machine type in the user as root and the password as toor then proceed to open the terminal on the Linux machine </w:t>
      </w:r>
    </w:p>
    <w:p w14:paraId="04156B6C" w14:textId="5DFCA128" w:rsidR="003A20F1" w:rsidRDefault="003A20F1" w:rsidP="003A20F1">
      <w:pPr>
        <w:pStyle w:val="ListParagraph"/>
        <w:numPr>
          <w:ilvl w:val="0"/>
          <w:numId w:val="5"/>
        </w:numPr>
      </w:pPr>
      <w:r>
        <w:t>Start by utilizing the command cat ip2.txt and then the same but for the flag, after type into the command line ifconfig eht0 0.0.0.0 up in order to initialize this etherenet port.</w:t>
      </w:r>
    </w:p>
    <w:p w14:paraId="3FBF6A0D" w14:textId="0768EF36" w:rsidR="003A20F1" w:rsidRDefault="003A20F1" w:rsidP="003A20F1">
      <w:pPr>
        <w:pStyle w:val="ListParagraph"/>
        <w:numPr>
          <w:ilvl w:val="0"/>
          <w:numId w:val="5"/>
        </w:numPr>
      </w:pPr>
      <w:r>
        <w:t xml:space="preserve">Once that is complete and you verify there is no ipv4 address set for this host proceed to type in </w:t>
      </w:r>
      <w:r w:rsidRPr="003A20F1">
        <w:t> tcpdump –i eth0 -nntttt -s 0 -w TCPcapture.cap</w:t>
      </w:r>
      <w:r>
        <w:t xml:space="preserve"> in order to capture the packet traffic analysis to verify that the flood has taken hold </w:t>
      </w:r>
    </w:p>
    <w:p w14:paraId="5FADA62F" w14:textId="3034779C" w:rsidR="003A20F1" w:rsidRDefault="003A20F1" w:rsidP="003A20F1">
      <w:pPr>
        <w:pStyle w:val="ListParagraph"/>
        <w:numPr>
          <w:ilvl w:val="0"/>
          <w:numId w:val="5"/>
        </w:numPr>
      </w:pPr>
      <w:r>
        <w:t xml:space="preserve">Click on the windows 8.1 attack machine and then launch the LOIC shortcut to begin the flooding, type in the IP address of 203.0.113.100 and then lock on to it, after lock on begin select the method to be TCP (This will be the same for the rest of the lab except it will be UDP, and the HTTP after) </w:t>
      </w:r>
    </w:p>
    <w:p w14:paraId="67DD5EF5" w14:textId="0B6F3184" w:rsidR="003A20F1" w:rsidRDefault="003A20F1" w:rsidP="003A20F1">
      <w:pPr>
        <w:pStyle w:val="ListParagraph"/>
        <w:numPr>
          <w:ilvl w:val="0"/>
          <w:numId w:val="5"/>
        </w:numPr>
      </w:pPr>
      <w:r>
        <w:t xml:space="preserve">After this is done press the imma chargin mah lazer button and begin the flood attack, after 30 seconds press the control c command to stop the reading on the Linux machine and verify that there have been multiple packets captured. </w:t>
      </w:r>
    </w:p>
    <w:p w14:paraId="6552FE3A" w14:textId="43C8F955" w:rsidR="003A20F1" w:rsidRDefault="003A20F1" w:rsidP="003A20F1">
      <w:pPr>
        <w:pStyle w:val="ListParagraph"/>
        <w:numPr>
          <w:ilvl w:val="0"/>
          <w:numId w:val="5"/>
        </w:numPr>
      </w:pPr>
      <w:r>
        <w:t xml:space="preserve">After type in the same command </w:t>
      </w:r>
      <w:r w:rsidRPr="003A20F1">
        <w:t> tcpdump –i eth0 -nntttt -s 0 -w TCPcapture.cap</w:t>
      </w:r>
      <w:r>
        <w:t xml:space="preserve"> except replace TCP with UDP and repeat the same process of letting </w:t>
      </w:r>
      <w:r w:rsidR="00ED6B65">
        <w:t>the Linux</w:t>
      </w:r>
      <w:r>
        <w:t xml:space="preserve"> machine listen and then navigate back to the windows 8 machine and where you selected TCP select UDP instead,  launch the attack wait 30 seconds and then stop press control c on the Linux listening machine and verify that the packets were floodied </w:t>
      </w:r>
    </w:p>
    <w:p w14:paraId="5912BF2E" w14:textId="750A8AAA" w:rsidR="00BF0268" w:rsidRDefault="003A20F1" w:rsidP="006A5028">
      <w:pPr>
        <w:pStyle w:val="ListParagraph"/>
        <w:numPr>
          <w:ilvl w:val="0"/>
          <w:numId w:val="5"/>
        </w:numPr>
      </w:pPr>
      <w:r>
        <w:t xml:space="preserve">After once again type in the command </w:t>
      </w:r>
      <w:r w:rsidRPr="003A20F1">
        <w:t>tcpdump –i eth0 -nntttt -s 0 -w TCPcapture.cap</w:t>
      </w:r>
      <w:r>
        <w:t xml:space="preserve"> but replace TCP with HTTP this time and inside the windows 8 attack machine  where you selected the TCP and UDP select HTTP </w:t>
      </w:r>
      <w:r w:rsidR="00567C39">
        <w:t xml:space="preserve">select the button to launch the attack and then wait 30 seconds to press control c on the Linux machine and verify that there were a flood of packets on the HTTP line, </w:t>
      </w:r>
    </w:p>
    <w:p w14:paraId="307690B9" w14:textId="2C2C19FA" w:rsidR="00567C39" w:rsidRDefault="00567C39" w:rsidP="006A5028">
      <w:pPr>
        <w:pStyle w:val="ListParagraph"/>
        <w:numPr>
          <w:ilvl w:val="0"/>
          <w:numId w:val="5"/>
        </w:numPr>
      </w:pPr>
      <w:r>
        <w:t xml:space="preserve">Do the same thing as before except this time change HTTP to HTTP2 and then proceed to the windows machine and uncheck wait for reply, wait 30 seconds then navigate back to the other machine and press control c and verify that the packets were transferred via HTTP </w:t>
      </w:r>
    </w:p>
    <w:p w14:paraId="32ED56F9" w14:textId="3C9B5793" w:rsidR="00567C39" w:rsidRDefault="00567C39" w:rsidP="006A5028">
      <w:pPr>
        <w:pStyle w:val="ListParagraph"/>
        <w:numPr>
          <w:ilvl w:val="0"/>
          <w:numId w:val="5"/>
        </w:numPr>
      </w:pPr>
      <w:r>
        <w:t xml:space="preserve">Now log onto the windows server machine and log in using the username administrator and the password as P@ssw0rd once in the computer navigate to the start menu and select computer </w:t>
      </w:r>
    </w:p>
    <w:p w14:paraId="3C04AED5" w14:textId="534B9D55" w:rsidR="00567C39" w:rsidRDefault="00567C39" w:rsidP="006A5028">
      <w:pPr>
        <w:pStyle w:val="ListParagraph"/>
        <w:numPr>
          <w:ilvl w:val="0"/>
          <w:numId w:val="5"/>
        </w:numPr>
      </w:pPr>
      <w:r>
        <w:t>Click on the C: drive and navigate to the xmap folder within this will be a folder for the flag open the text document and retrieve the flag, navigate to the appache folder and then find the logs file within this you can also verify that the flooding attack worked and within the folder you will also find the challenge flags here as well in a text document. Once in the Logs file navigate to the access log file and then read until you find the flag 6 within the logs and also verify that the attacks have gone through</w:t>
      </w:r>
    </w:p>
    <w:p w14:paraId="3F3D2107" w14:textId="2CC91D88" w:rsidR="00BF0268" w:rsidRDefault="00F01977">
      <w:pPr>
        <w:pStyle w:val="Heading1"/>
      </w:pPr>
      <w:bookmarkStart w:id="8" w:name="_Toc131179819"/>
      <w:r>
        <w:lastRenderedPageBreak/>
        <w:t>Supporting Evidence</w:t>
      </w:r>
      <w:bookmarkEnd w:id="8"/>
    </w:p>
    <w:p w14:paraId="72F9F22B" w14:textId="2D1970D3" w:rsidR="00FF2445" w:rsidRDefault="0055688C" w:rsidP="00FF2445">
      <w:pPr>
        <w:pStyle w:val="Heading2"/>
      </w:pPr>
      <w:bookmarkStart w:id="9" w:name="_Toc131179820"/>
      <w:r w:rsidRPr="0055688C">
        <w:rPr>
          <w:rFonts w:ascii="Arial" w:hAnsi="Arial" w:cs="Arial"/>
          <w:noProof/>
          <w:color w:val="000000"/>
          <w:sz w:val="22"/>
          <w:szCs w:val="22"/>
          <w:bdr w:val="none" w:sz="0" w:space="0" w:color="auto" w:frame="1"/>
        </w:rPr>
        <w:drawing>
          <wp:anchor distT="0" distB="0" distL="114300" distR="114300" simplePos="0" relativeHeight="251661312" behindDoc="0" locked="0" layoutInCell="1" allowOverlap="1" wp14:anchorId="7E602E85" wp14:editId="0A566C0C">
            <wp:simplePos x="0" y="0"/>
            <wp:positionH relativeFrom="margin">
              <wp:align>left</wp:align>
            </wp:positionH>
            <wp:positionV relativeFrom="paragraph">
              <wp:posOffset>262255</wp:posOffset>
            </wp:positionV>
            <wp:extent cx="4953000" cy="5510530"/>
            <wp:effectExtent l="0" t="0" r="0" b="0"/>
            <wp:wrapTopAndBottom/>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1"/>
                    <a:stretch>
                      <a:fillRect/>
                    </a:stretch>
                  </pic:blipFill>
                  <pic:spPr>
                    <a:xfrm>
                      <a:off x="0" y="0"/>
                      <a:ext cx="4953000" cy="5510530"/>
                    </a:xfrm>
                    <a:prstGeom prst="rect">
                      <a:avLst/>
                    </a:prstGeom>
                  </pic:spPr>
                </pic:pic>
              </a:graphicData>
            </a:graphic>
            <wp14:sizeRelH relativeFrom="margin">
              <wp14:pctWidth>0</wp14:pctWidth>
            </wp14:sizeRelH>
            <wp14:sizeRelV relativeFrom="margin">
              <wp14:pctHeight>0</wp14:pctHeight>
            </wp14:sizeRelV>
          </wp:anchor>
        </w:drawing>
      </w:r>
      <w:r w:rsidR="00FF2445">
        <w:t xml:space="preserve">LAB </w:t>
      </w:r>
      <w:r w:rsidR="00EF1F97">
        <w:t>3</w:t>
      </w:r>
      <w:r w:rsidR="00FF2445">
        <w:t>.1</w:t>
      </w:r>
      <w:bookmarkEnd w:id="9"/>
    </w:p>
    <w:p w14:paraId="70828961" w14:textId="75B9BC07" w:rsidR="00291A02" w:rsidRDefault="00291A02" w:rsidP="00291A02">
      <w:r>
        <w:t>Figure 1</w:t>
      </w:r>
    </w:p>
    <w:p w14:paraId="3B7A504D" w14:textId="307BB864" w:rsidR="00291A02" w:rsidRDefault="00291A02" w:rsidP="00291A02"/>
    <w:p w14:paraId="57EE863C" w14:textId="5D606FFD" w:rsidR="00291A02" w:rsidRDefault="0055688C" w:rsidP="00291A02">
      <w:r w:rsidRPr="0055688C">
        <w:rPr>
          <w:noProof/>
        </w:rPr>
        <w:lastRenderedPageBreak/>
        <w:drawing>
          <wp:anchor distT="0" distB="0" distL="114300" distR="114300" simplePos="0" relativeHeight="251662336" behindDoc="0" locked="0" layoutInCell="1" allowOverlap="1" wp14:anchorId="18CC4A35" wp14:editId="0E9F68B4">
            <wp:simplePos x="0" y="0"/>
            <wp:positionH relativeFrom="margin">
              <wp:align>left</wp:align>
            </wp:positionH>
            <wp:positionV relativeFrom="paragraph">
              <wp:posOffset>0</wp:posOffset>
            </wp:positionV>
            <wp:extent cx="4300220" cy="3676650"/>
            <wp:effectExtent l="0" t="0" r="5080" b="0"/>
            <wp:wrapTopAndBottom/>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2"/>
                    <a:stretch>
                      <a:fillRect/>
                    </a:stretch>
                  </pic:blipFill>
                  <pic:spPr>
                    <a:xfrm>
                      <a:off x="0" y="0"/>
                      <a:ext cx="4300220" cy="3676650"/>
                    </a:xfrm>
                    <a:prstGeom prst="rect">
                      <a:avLst/>
                    </a:prstGeom>
                  </pic:spPr>
                </pic:pic>
              </a:graphicData>
            </a:graphic>
            <wp14:sizeRelH relativeFrom="margin">
              <wp14:pctWidth>0</wp14:pctWidth>
            </wp14:sizeRelH>
            <wp14:sizeRelV relativeFrom="margin">
              <wp14:pctHeight>0</wp14:pctHeight>
            </wp14:sizeRelV>
          </wp:anchor>
        </w:drawing>
      </w:r>
      <w:r w:rsidR="00291A02">
        <w:t>Figure 2</w:t>
      </w:r>
    </w:p>
    <w:p w14:paraId="3A1EC80A" w14:textId="0FCEE47C" w:rsidR="00291A02" w:rsidRDefault="008B13C8" w:rsidP="00291A02">
      <w:r w:rsidRPr="008B13C8">
        <w:rPr>
          <w:noProof/>
        </w:rPr>
        <w:drawing>
          <wp:anchor distT="0" distB="0" distL="114300" distR="114300" simplePos="0" relativeHeight="251664384" behindDoc="0" locked="0" layoutInCell="1" allowOverlap="1" wp14:anchorId="267213C6" wp14:editId="49D51D39">
            <wp:simplePos x="0" y="0"/>
            <wp:positionH relativeFrom="column">
              <wp:posOffset>0</wp:posOffset>
            </wp:positionH>
            <wp:positionV relativeFrom="paragraph">
              <wp:posOffset>-635</wp:posOffset>
            </wp:positionV>
            <wp:extent cx="4393382" cy="3806190"/>
            <wp:effectExtent l="0" t="0" r="7620" b="3810"/>
            <wp:wrapTopAndBottom/>
            <wp:docPr id="22" name="Picture 2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ord&#10;&#10;Description automatically generated"/>
                    <pic:cNvPicPr/>
                  </pic:nvPicPr>
                  <pic:blipFill>
                    <a:blip r:embed="rId13"/>
                    <a:stretch>
                      <a:fillRect/>
                    </a:stretch>
                  </pic:blipFill>
                  <pic:spPr>
                    <a:xfrm>
                      <a:off x="0" y="0"/>
                      <a:ext cx="4393382" cy="3806190"/>
                    </a:xfrm>
                    <a:prstGeom prst="rect">
                      <a:avLst/>
                    </a:prstGeom>
                  </pic:spPr>
                </pic:pic>
              </a:graphicData>
            </a:graphic>
          </wp:anchor>
        </w:drawing>
      </w:r>
      <w:r w:rsidR="00291A02">
        <w:t>Figure 3</w:t>
      </w:r>
    </w:p>
    <w:p w14:paraId="60AFAF1F" w14:textId="32657D59" w:rsidR="00291A02" w:rsidRDefault="00291A02" w:rsidP="00291A02"/>
    <w:p w14:paraId="7A869C77" w14:textId="192D78F8" w:rsidR="00291A02" w:rsidRDefault="00291A02" w:rsidP="00291A02"/>
    <w:p w14:paraId="00867FC4" w14:textId="42E0221F" w:rsidR="00291A02" w:rsidRDefault="00291A02" w:rsidP="00291A02"/>
    <w:p w14:paraId="2B89E7A4" w14:textId="78830DD3" w:rsidR="00291A02" w:rsidRDefault="008B13C8" w:rsidP="00291A02">
      <w:r w:rsidRPr="008B13C8">
        <w:rPr>
          <w:noProof/>
        </w:rPr>
        <w:drawing>
          <wp:anchor distT="0" distB="0" distL="114300" distR="114300" simplePos="0" relativeHeight="251663360" behindDoc="0" locked="0" layoutInCell="1" allowOverlap="1" wp14:anchorId="7DB0810C" wp14:editId="56B651A2">
            <wp:simplePos x="0" y="0"/>
            <wp:positionH relativeFrom="margin">
              <wp:align>left</wp:align>
            </wp:positionH>
            <wp:positionV relativeFrom="paragraph">
              <wp:posOffset>379095</wp:posOffset>
            </wp:positionV>
            <wp:extent cx="3048000" cy="4216400"/>
            <wp:effectExtent l="0" t="0" r="0" b="0"/>
            <wp:wrapTopAndBottom/>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4"/>
                    <a:stretch>
                      <a:fillRect/>
                    </a:stretch>
                  </pic:blipFill>
                  <pic:spPr>
                    <a:xfrm>
                      <a:off x="0" y="0"/>
                      <a:ext cx="3048000" cy="4216400"/>
                    </a:xfrm>
                    <a:prstGeom prst="rect">
                      <a:avLst/>
                    </a:prstGeom>
                  </pic:spPr>
                </pic:pic>
              </a:graphicData>
            </a:graphic>
            <wp14:sizeRelH relativeFrom="margin">
              <wp14:pctWidth>0</wp14:pctWidth>
            </wp14:sizeRelH>
            <wp14:sizeRelV relativeFrom="margin">
              <wp14:pctHeight>0</wp14:pctHeight>
            </wp14:sizeRelV>
          </wp:anchor>
        </w:drawing>
      </w:r>
    </w:p>
    <w:p w14:paraId="40F72788" w14:textId="0B6781D6" w:rsidR="00291A02" w:rsidRDefault="00291A02" w:rsidP="00291A02">
      <w:r>
        <w:t>Figure 4</w:t>
      </w:r>
    </w:p>
    <w:p w14:paraId="58D6D915" w14:textId="372F247C" w:rsidR="00A30A57" w:rsidRDefault="00D0080E" w:rsidP="00291A02">
      <w:r w:rsidRPr="00D0080E">
        <w:rPr>
          <w:noProof/>
        </w:rPr>
        <w:drawing>
          <wp:inline distT="0" distB="0" distL="0" distR="0" wp14:anchorId="2697734D" wp14:editId="7DC870B3">
            <wp:extent cx="4780375" cy="2857500"/>
            <wp:effectExtent l="0" t="0" r="127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15"/>
                    <a:stretch>
                      <a:fillRect/>
                    </a:stretch>
                  </pic:blipFill>
                  <pic:spPr>
                    <a:xfrm>
                      <a:off x="0" y="0"/>
                      <a:ext cx="4781911" cy="2858418"/>
                    </a:xfrm>
                    <a:prstGeom prst="rect">
                      <a:avLst/>
                    </a:prstGeom>
                  </pic:spPr>
                </pic:pic>
              </a:graphicData>
            </a:graphic>
          </wp:inline>
        </w:drawing>
      </w:r>
    </w:p>
    <w:p w14:paraId="7D307F34" w14:textId="681DAA87" w:rsidR="00A30A57" w:rsidRDefault="00D0080E" w:rsidP="00291A02">
      <w:r w:rsidRPr="00D0080E">
        <w:rPr>
          <w:noProof/>
        </w:rPr>
        <w:lastRenderedPageBreak/>
        <w:drawing>
          <wp:anchor distT="0" distB="0" distL="114300" distR="114300" simplePos="0" relativeHeight="251665408" behindDoc="0" locked="0" layoutInCell="1" allowOverlap="1" wp14:anchorId="03B14049" wp14:editId="5523F60D">
            <wp:simplePos x="0" y="0"/>
            <wp:positionH relativeFrom="margin">
              <wp:align>left</wp:align>
            </wp:positionH>
            <wp:positionV relativeFrom="paragraph">
              <wp:posOffset>381000</wp:posOffset>
            </wp:positionV>
            <wp:extent cx="4853940" cy="1771650"/>
            <wp:effectExtent l="0" t="0" r="3810" b="0"/>
            <wp:wrapTopAndBottom/>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16"/>
                    <a:stretch>
                      <a:fillRect/>
                    </a:stretch>
                  </pic:blipFill>
                  <pic:spPr>
                    <a:xfrm>
                      <a:off x="0" y="0"/>
                      <a:ext cx="4853940" cy="1771650"/>
                    </a:xfrm>
                    <a:prstGeom prst="rect">
                      <a:avLst/>
                    </a:prstGeom>
                  </pic:spPr>
                </pic:pic>
              </a:graphicData>
            </a:graphic>
            <wp14:sizeRelH relativeFrom="margin">
              <wp14:pctWidth>0</wp14:pctWidth>
            </wp14:sizeRelH>
            <wp14:sizeRelV relativeFrom="margin">
              <wp14:pctHeight>0</wp14:pctHeight>
            </wp14:sizeRelV>
          </wp:anchor>
        </w:drawing>
      </w:r>
      <w:r w:rsidR="00A30A57">
        <w:t>Figure 5</w:t>
      </w:r>
    </w:p>
    <w:p w14:paraId="23EAD5DF" w14:textId="5CF2C287" w:rsidR="00A30A57" w:rsidRDefault="00A30A57" w:rsidP="00291A02">
      <w:r>
        <w:t xml:space="preserve">Figure 6 </w:t>
      </w:r>
    </w:p>
    <w:p w14:paraId="78E2EE1C" w14:textId="7FDDA13F" w:rsidR="00A30A57" w:rsidRDefault="00D0080E" w:rsidP="00291A02">
      <w:r w:rsidRPr="00D0080E">
        <w:rPr>
          <w:noProof/>
        </w:rPr>
        <w:drawing>
          <wp:anchor distT="0" distB="0" distL="114300" distR="114300" simplePos="0" relativeHeight="251666432" behindDoc="0" locked="0" layoutInCell="1" allowOverlap="1" wp14:anchorId="24EFA18E" wp14:editId="18513EA9">
            <wp:simplePos x="0" y="0"/>
            <wp:positionH relativeFrom="column">
              <wp:posOffset>0</wp:posOffset>
            </wp:positionH>
            <wp:positionV relativeFrom="paragraph">
              <wp:posOffset>-635</wp:posOffset>
            </wp:positionV>
            <wp:extent cx="4943475" cy="2194459"/>
            <wp:effectExtent l="0" t="0" r="0" b="0"/>
            <wp:wrapTopAndBottom/>
            <wp:docPr id="26" name="Picture 2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able&#10;&#10;Description automatically generated"/>
                    <pic:cNvPicPr/>
                  </pic:nvPicPr>
                  <pic:blipFill>
                    <a:blip r:embed="rId17"/>
                    <a:stretch>
                      <a:fillRect/>
                    </a:stretch>
                  </pic:blipFill>
                  <pic:spPr>
                    <a:xfrm>
                      <a:off x="0" y="0"/>
                      <a:ext cx="4943475" cy="2194459"/>
                    </a:xfrm>
                    <a:prstGeom prst="rect">
                      <a:avLst/>
                    </a:prstGeom>
                  </pic:spPr>
                </pic:pic>
              </a:graphicData>
            </a:graphic>
          </wp:anchor>
        </w:drawing>
      </w:r>
      <w:r w:rsidR="00A30A57">
        <w:t xml:space="preserve">Figure 7 </w:t>
      </w:r>
    </w:p>
    <w:p w14:paraId="1706BEFE" w14:textId="79F514F7" w:rsidR="00BF3C07" w:rsidRDefault="00EF1F97" w:rsidP="00291A02">
      <w:r w:rsidRPr="00EF1F97">
        <w:rPr>
          <w:noProof/>
        </w:rPr>
        <w:lastRenderedPageBreak/>
        <w:drawing>
          <wp:inline distT="0" distB="0" distL="0" distR="0" wp14:anchorId="41933AFB" wp14:editId="4CE36EBF">
            <wp:extent cx="5782482" cy="3791479"/>
            <wp:effectExtent l="0" t="0" r="8890" b="0"/>
            <wp:docPr id="27" name="Picture 2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diagram&#10;&#10;Description automatically generated"/>
                    <pic:cNvPicPr/>
                  </pic:nvPicPr>
                  <pic:blipFill>
                    <a:blip r:embed="rId18"/>
                    <a:stretch>
                      <a:fillRect/>
                    </a:stretch>
                  </pic:blipFill>
                  <pic:spPr>
                    <a:xfrm>
                      <a:off x="0" y="0"/>
                      <a:ext cx="5782482" cy="3791479"/>
                    </a:xfrm>
                    <a:prstGeom prst="rect">
                      <a:avLst/>
                    </a:prstGeom>
                  </pic:spPr>
                </pic:pic>
              </a:graphicData>
            </a:graphic>
          </wp:inline>
        </w:drawing>
      </w:r>
      <w:r w:rsidR="00175FE5">
        <w:t>Figure 8</w:t>
      </w:r>
    </w:p>
    <w:p w14:paraId="2A6D03DB" w14:textId="77777777" w:rsidR="00EF1F97" w:rsidRDefault="00175FE5" w:rsidP="00291A02">
      <w:r>
        <w:t xml:space="preserve"> </w:t>
      </w:r>
      <w:r w:rsidR="00EF1F97" w:rsidRPr="00EF1F97">
        <w:rPr>
          <w:noProof/>
        </w:rPr>
        <w:drawing>
          <wp:inline distT="0" distB="0" distL="0" distR="0" wp14:anchorId="1DC8CD41" wp14:editId="5ECC12B1">
            <wp:extent cx="4801270" cy="2762636"/>
            <wp:effectExtent l="0" t="0" r="0" b="0"/>
            <wp:docPr id="28" name="Picture 28" descr="A picture containing text, electronics, display,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electronics, display, screenshot&#10;&#10;Description automatically generated"/>
                    <pic:cNvPicPr/>
                  </pic:nvPicPr>
                  <pic:blipFill>
                    <a:blip r:embed="rId19"/>
                    <a:stretch>
                      <a:fillRect/>
                    </a:stretch>
                  </pic:blipFill>
                  <pic:spPr>
                    <a:xfrm>
                      <a:off x="0" y="0"/>
                      <a:ext cx="4801270" cy="2762636"/>
                    </a:xfrm>
                    <a:prstGeom prst="rect">
                      <a:avLst/>
                    </a:prstGeom>
                  </pic:spPr>
                </pic:pic>
              </a:graphicData>
            </a:graphic>
          </wp:inline>
        </w:drawing>
      </w:r>
    </w:p>
    <w:p w14:paraId="6BD08600" w14:textId="59F86CA6" w:rsidR="00BF3C07" w:rsidRDefault="00BF3C07" w:rsidP="00291A02">
      <w:r>
        <w:t>Figure 9</w:t>
      </w:r>
    </w:p>
    <w:p w14:paraId="68865D39" w14:textId="05B335CB" w:rsidR="00291A02" w:rsidRDefault="00291A02" w:rsidP="00291A02"/>
    <w:p w14:paraId="4723574E" w14:textId="31D92BC5" w:rsidR="00291A02" w:rsidRDefault="00291A02" w:rsidP="00291A02"/>
    <w:p w14:paraId="7370F5A3" w14:textId="77777777" w:rsidR="00291A02" w:rsidRDefault="00291A02" w:rsidP="00291A02"/>
    <w:p w14:paraId="266C1A6F" w14:textId="33402592" w:rsidR="00EF1F97" w:rsidRDefault="00EF1F97" w:rsidP="00EF1F97">
      <w:r w:rsidRPr="00EF1F97">
        <w:rPr>
          <w:noProof/>
        </w:rPr>
        <w:lastRenderedPageBreak/>
        <w:drawing>
          <wp:inline distT="0" distB="0" distL="0" distR="0" wp14:anchorId="1BE5951A" wp14:editId="264153FF">
            <wp:extent cx="5943600" cy="3197860"/>
            <wp:effectExtent l="0" t="0" r="0" b="2540"/>
            <wp:docPr id="29" name="Picture 29" descr="A picture containing text, device, f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device, fan&#10;&#10;Description automatically generated"/>
                    <pic:cNvPicPr/>
                  </pic:nvPicPr>
                  <pic:blipFill>
                    <a:blip r:embed="rId20"/>
                    <a:stretch>
                      <a:fillRect/>
                    </a:stretch>
                  </pic:blipFill>
                  <pic:spPr>
                    <a:xfrm>
                      <a:off x="0" y="0"/>
                      <a:ext cx="5943600" cy="3197860"/>
                    </a:xfrm>
                    <a:prstGeom prst="rect">
                      <a:avLst/>
                    </a:prstGeom>
                  </pic:spPr>
                </pic:pic>
              </a:graphicData>
            </a:graphic>
          </wp:inline>
        </w:drawing>
      </w:r>
    </w:p>
    <w:p w14:paraId="3EEE1F67" w14:textId="62FB99D0" w:rsidR="00EF1F97" w:rsidRDefault="00EF1F97" w:rsidP="00EF1F97">
      <w:r>
        <w:t>Figure 10</w:t>
      </w:r>
    </w:p>
    <w:p w14:paraId="6948A20B" w14:textId="227D65E7" w:rsidR="00B363A1" w:rsidRDefault="00B363A1" w:rsidP="00EF1F97"/>
    <w:p w14:paraId="3CFF8BED" w14:textId="7D6E4498" w:rsidR="00B363A1" w:rsidRDefault="00B363A1" w:rsidP="00B363A1">
      <w:pPr>
        <w:pStyle w:val="Heading2"/>
      </w:pPr>
      <w:bookmarkStart w:id="10" w:name="_Toc131179821"/>
      <w:r>
        <w:t>LAB 3.2</w:t>
      </w:r>
      <w:bookmarkEnd w:id="10"/>
    </w:p>
    <w:p w14:paraId="3FBB0398" w14:textId="51DA64D4" w:rsidR="00B363A1" w:rsidRDefault="00B363A1" w:rsidP="00B363A1"/>
    <w:p w14:paraId="478CFE59" w14:textId="2E2140AB" w:rsidR="004C4020" w:rsidRDefault="004C4020" w:rsidP="00EF1F97">
      <w:r w:rsidRPr="004C4020">
        <w:rPr>
          <w:noProof/>
        </w:rPr>
        <w:drawing>
          <wp:inline distT="0" distB="0" distL="0" distR="0" wp14:anchorId="096D9D08" wp14:editId="0122C662">
            <wp:extent cx="5943600" cy="2867025"/>
            <wp:effectExtent l="0" t="0" r="0" b="952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1"/>
                    <a:stretch>
                      <a:fillRect/>
                    </a:stretch>
                  </pic:blipFill>
                  <pic:spPr>
                    <a:xfrm>
                      <a:off x="0" y="0"/>
                      <a:ext cx="5943600" cy="2867025"/>
                    </a:xfrm>
                    <a:prstGeom prst="rect">
                      <a:avLst/>
                    </a:prstGeom>
                  </pic:spPr>
                </pic:pic>
              </a:graphicData>
            </a:graphic>
          </wp:inline>
        </w:drawing>
      </w:r>
    </w:p>
    <w:p w14:paraId="4CBABA43" w14:textId="032F31DB" w:rsidR="004C4020" w:rsidRDefault="004C4020" w:rsidP="00EF1F97">
      <w:r>
        <w:t>Figure 11</w:t>
      </w:r>
    </w:p>
    <w:p w14:paraId="44985CAD" w14:textId="77777777" w:rsidR="004C4020" w:rsidRDefault="004C4020" w:rsidP="00EF1F97"/>
    <w:p w14:paraId="1710A72A" w14:textId="3F3A25D9" w:rsidR="004C4020" w:rsidRDefault="00444A2C" w:rsidP="00EF1F97">
      <w:r w:rsidRPr="00444A2C">
        <w:rPr>
          <w:noProof/>
        </w:rPr>
        <w:lastRenderedPageBreak/>
        <w:drawing>
          <wp:inline distT="0" distB="0" distL="0" distR="0" wp14:anchorId="34CADEE2" wp14:editId="0080D608">
            <wp:extent cx="5943600" cy="34601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60115"/>
                    </a:xfrm>
                    <a:prstGeom prst="rect">
                      <a:avLst/>
                    </a:prstGeom>
                  </pic:spPr>
                </pic:pic>
              </a:graphicData>
            </a:graphic>
          </wp:inline>
        </w:drawing>
      </w:r>
    </w:p>
    <w:p w14:paraId="4415B7FA" w14:textId="103FC645" w:rsidR="004C4020" w:rsidRDefault="004C4020" w:rsidP="00EF1F97"/>
    <w:p w14:paraId="79A5ED60" w14:textId="4EB3F1A7" w:rsidR="004C4020" w:rsidRDefault="004C4020" w:rsidP="00EF1F97">
      <w:r>
        <w:t>Figure 12</w:t>
      </w:r>
    </w:p>
    <w:p w14:paraId="684A7E70" w14:textId="358271AA" w:rsidR="004C4020" w:rsidRDefault="00444A2C" w:rsidP="00EF1F97">
      <w:r w:rsidRPr="00444A2C">
        <w:rPr>
          <w:noProof/>
        </w:rPr>
        <w:drawing>
          <wp:inline distT="0" distB="0" distL="0" distR="0" wp14:anchorId="684F5A87" wp14:editId="4750C9BB">
            <wp:extent cx="4972744" cy="3553321"/>
            <wp:effectExtent l="0" t="0" r="0" b="952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3"/>
                    <a:stretch>
                      <a:fillRect/>
                    </a:stretch>
                  </pic:blipFill>
                  <pic:spPr>
                    <a:xfrm>
                      <a:off x="0" y="0"/>
                      <a:ext cx="4972744" cy="3553321"/>
                    </a:xfrm>
                    <a:prstGeom prst="rect">
                      <a:avLst/>
                    </a:prstGeom>
                  </pic:spPr>
                </pic:pic>
              </a:graphicData>
            </a:graphic>
          </wp:inline>
        </w:drawing>
      </w:r>
    </w:p>
    <w:p w14:paraId="4344FD3C" w14:textId="76A70073" w:rsidR="004C4020" w:rsidRDefault="004C4020" w:rsidP="00EF1F97">
      <w:r>
        <w:t xml:space="preserve">Figure 13 </w:t>
      </w:r>
    </w:p>
    <w:p w14:paraId="7FC93070" w14:textId="645431D8" w:rsidR="004C4020" w:rsidRDefault="004C4020" w:rsidP="00EF1F97"/>
    <w:p w14:paraId="0D0920BC" w14:textId="6AF3170F" w:rsidR="004C4020" w:rsidRDefault="004C4020" w:rsidP="00EF1F97">
      <w:r>
        <w:t xml:space="preserve">Figure 14 </w:t>
      </w:r>
    </w:p>
    <w:p w14:paraId="0AC89962" w14:textId="4B19F01E" w:rsidR="004C4020" w:rsidRDefault="00444A2C" w:rsidP="00EF1F97">
      <w:r w:rsidRPr="00444A2C">
        <w:rPr>
          <w:noProof/>
        </w:rPr>
        <w:drawing>
          <wp:inline distT="0" distB="0" distL="0" distR="0" wp14:anchorId="3D1D84EB" wp14:editId="438A142E">
            <wp:extent cx="5943600" cy="375920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4"/>
                    <a:stretch>
                      <a:fillRect/>
                    </a:stretch>
                  </pic:blipFill>
                  <pic:spPr>
                    <a:xfrm>
                      <a:off x="0" y="0"/>
                      <a:ext cx="5943600" cy="3759200"/>
                    </a:xfrm>
                    <a:prstGeom prst="rect">
                      <a:avLst/>
                    </a:prstGeom>
                  </pic:spPr>
                </pic:pic>
              </a:graphicData>
            </a:graphic>
          </wp:inline>
        </w:drawing>
      </w:r>
    </w:p>
    <w:p w14:paraId="0A9E152D" w14:textId="1C9B0C2F" w:rsidR="004C4020" w:rsidRDefault="004C4020" w:rsidP="00EF1F97">
      <w:r>
        <w:t xml:space="preserve">Figure 15 </w:t>
      </w:r>
    </w:p>
    <w:p w14:paraId="1CF3530A" w14:textId="229B10E5" w:rsidR="004C4020" w:rsidRDefault="00444A2C" w:rsidP="00EF1F97">
      <w:pPr>
        <w:rPr>
          <w:noProof/>
        </w:rPr>
      </w:pPr>
      <w:r w:rsidRPr="00444A2C">
        <w:rPr>
          <w:noProof/>
        </w:rPr>
        <w:lastRenderedPageBreak/>
        <w:drawing>
          <wp:inline distT="0" distB="0" distL="0" distR="0" wp14:anchorId="3877A710" wp14:editId="3ECB318C">
            <wp:extent cx="5943600" cy="4490720"/>
            <wp:effectExtent l="0" t="0" r="0" b="508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5"/>
                    <a:stretch>
                      <a:fillRect/>
                    </a:stretch>
                  </pic:blipFill>
                  <pic:spPr>
                    <a:xfrm>
                      <a:off x="0" y="0"/>
                      <a:ext cx="5943600" cy="4490720"/>
                    </a:xfrm>
                    <a:prstGeom prst="rect">
                      <a:avLst/>
                    </a:prstGeom>
                  </pic:spPr>
                </pic:pic>
              </a:graphicData>
            </a:graphic>
          </wp:inline>
        </w:drawing>
      </w:r>
    </w:p>
    <w:p w14:paraId="31E3ECCC" w14:textId="74CDEF04" w:rsidR="006E4DA9" w:rsidRPr="006E4DA9" w:rsidRDefault="006E4DA9" w:rsidP="006E4DA9">
      <w:r>
        <w:t xml:space="preserve">Figure 16 </w:t>
      </w:r>
    </w:p>
    <w:p w14:paraId="5CC9F50A" w14:textId="1B576551" w:rsidR="00EF1F97" w:rsidRDefault="00444A2C" w:rsidP="00EF1F97">
      <w:r w:rsidRPr="00444A2C">
        <w:rPr>
          <w:noProof/>
        </w:rPr>
        <w:lastRenderedPageBreak/>
        <w:drawing>
          <wp:inline distT="0" distB="0" distL="0" distR="0" wp14:anchorId="7044ADD2" wp14:editId="76612466">
            <wp:extent cx="5943600" cy="4013835"/>
            <wp:effectExtent l="0" t="0" r="0" b="571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6"/>
                    <a:stretch>
                      <a:fillRect/>
                    </a:stretch>
                  </pic:blipFill>
                  <pic:spPr>
                    <a:xfrm>
                      <a:off x="0" y="0"/>
                      <a:ext cx="5943600" cy="4013835"/>
                    </a:xfrm>
                    <a:prstGeom prst="rect">
                      <a:avLst/>
                    </a:prstGeom>
                  </pic:spPr>
                </pic:pic>
              </a:graphicData>
            </a:graphic>
          </wp:inline>
        </w:drawing>
      </w:r>
    </w:p>
    <w:p w14:paraId="02D68775" w14:textId="17D6EF1C" w:rsidR="006E4DA9" w:rsidRDefault="006E4DA9" w:rsidP="00EF1F97">
      <w:r>
        <w:t xml:space="preserve">Figure 17 </w:t>
      </w:r>
    </w:p>
    <w:p w14:paraId="521FCD0E" w14:textId="2B9FBF18" w:rsidR="00EF1F97" w:rsidRDefault="006D367D" w:rsidP="00EF1F97">
      <w:r w:rsidRPr="006D367D">
        <w:rPr>
          <w:noProof/>
        </w:rPr>
        <w:drawing>
          <wp:inline distT="0" distB="0" distL="0" distR="0" wp14:anchorId="1EC6157B" wp14:editId="4E247CBA">
            <wp:extent cx="5943600" cy="3895725"/>
            <wp:effectExtent l="0" t="0" r="0" b="9525"/>
            <wp:docPr id="36" name="Picture 3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Word&#10;&#10;Description automatically generated"/>
                    <pic:cNvPicPr/>
                  </pic:nvPicPr>
                  <pic:blipFill>
                    <a:blip r:embed="rId27"/>
                    <a:stretch>
                      <a:fillRect/>
                    </a:stretch>
                  </pic:blipFill>
                  <pic:spPr>
                    <a:xfrm>
                      <a:off x="0" y="0"/>
                      <a:ext cx="5943600" cy="3895725"/>
                    </a:xfrm>
                    <a:prstGeom prst="rect">
                      <a:avLst/>
                    </a:prstGeom>
                  </pic:spPr>
                </pic:pic>
              </a:graphicData>
            </a:graphic>
          </wp:inline>
        </w:drawing>
      </w:r>
    </w:p>
    <w:p w14:paraId="2A72BEDB" w14:textId="669546A0" w:rsidR="006E4DA9" w:rsidRDefault="006E4DA9" w:rsidP="00EF1F97">
      <w:r>
        <w:lastRenderedPageBreak/>
        <w:t xml:space="preserve">Figure 18 </w:t>
      </w:r>
    </w:p>
    <w:p w14:paraId="132E0E7E" w14:textId="07C35EE4" w:rsidR="00EF1F97" w:rsidRDefault="006D367D" w:rsidP="00EF1F97">
      <w:r w:rsidRPr="006D367D">
        <w:rPr>
          <w:noProof/>
        </w:rPr>
        <w:drawing>
          <wp:inline distT="0" distB="0" distL="0" distR="0" wp14:anchorId="2D3E0501" wp14:editId="618175A7">
            <wp:extent cx="5943600" cy="2860675"/>
            <wp:effectExtent l="0" t="0" r="0" b="0"/>
            <wp:docPr id="37" name="Picture 3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Word&#10;&#10;Description automatically generated"/>
                    <pic:cNvPicPr/>
                  </pic:nvPicPr>
                  <pic:blipFill>
                    <a:blip r:embed="rId28"/>
                    <a:stretch>
                      <a:fillRect/>
                    </a:stretch>
                  </pic:blipFill>
                  <pic:spPr>
                    <a:xfrm>
                      <a:off x="0" y="0"/>
                      <a:ext cx="5943600" cy="2860675"/>
                    </a:xfrm>
                    <a:prstGeom prst="rect">
                      <a:avLst/>
                    </a:prstGeom>
                  </pic:spPr>
                </pic:pic>
              </a:graphicData>
            </a:graphic>
          </wp:inline>
        </w:drawing>
      </w:r>
    </w:p>
    <w:p w14:paraId="6D1C007B" w14:textId="16473554" w:rsidR="006E4DA9" w:rsidRDefault="006E4DA9" w:rsidP="00EF1F97">
      <w:r>
        <w:t>Figure 19</w:t>
      </w:r>
    </w:p>
    <w:p w14:paraId="28463B40" w14:textId="44D5A37E" w:rsidR="00EF1F97" w:rsidRDefault="006D367D" w:rsidP="00EF1F97">
      <w:r w:rsidRPr="006D367D">
        <w:rPr>
          <w:noProof/>
        </w:rPr>
        <w:drawing>
          <wp:inline distT="0" distB="0" distL="0" distR="0" wp14:anchorId="6342F7DE" wp14:editId="1B2BECD2">
            <wp:extent cx="5163271" cy="3534268"/>
            <wp:effectExtent l="0" t="0" r="0" b="9525"/>
            <wp:docPr id="38" name="Picture 3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Word&#10;&#10;Description automatically generated"/>
                    <pic:cNvPicPr/>
                  </pic:nvPicPr>
                  <pic:blipFill>
                    <a:blip r:embed="rId29"/>
                    <a:stretch>
                      <a:fillRect/>
                    </a:stretch>
                  </pic:blipFill>
                  <pic:spPr>
                    <a:xfrm>
                      <a:off x="0" y="0"/>
                      <a:ext cx="5163271" cy="3534268"/>
                    </a:xfrm>
                    <a:prstGeom prst="rect">
                      <a:avLst/>
                    </a:prstGeom>
                  </pic:spPr>
                </pic:pic>
              </a:graphicData>
            </a:graphic>
          </wp:inline>
        </w:drawing>
      </w:r>
    </w:p>
    <w:p w14:paraId="52EDF9A8" w14:textId="24D4B759" w:rsidR="006E4DA9" w:rsidRDefault="006E4DA9" w:rsidP="00EF1F97">
      <w:r>
        <w:t>Figure 20</w:t>
      </w:r>
    </w:p>
    <w:p w14:paraId="630D50CF" w14:textId="65619185" w:rsidR="006D367D" w:rsidRDefault="006D367D" w:rsidP="00EF1F97">
      <w:r w:rsidRPr="006D367D">
        <w:rPr>
          <w:noProof/>
        </w:rPr>
        <w:lastRenderedPageBreak/>
        <w:drawing>
          <wp:inline distT="0" distB="0" distL="0" distR="0" wp14:anchorId="6B18869D" wp14:editId="26F11312">
            <wp:extent cx="4553585" cy="2133898"/>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0"/>
                    <a:stretch>
                      <a:fillRect/>
                    </a:stretch>
                  </pic:blipFill>
                  <pic:spPr>
                    <a:xfrm>
                      <a:off x="0" y="0"/>
                      <a:ext cx="4553585" cy="2133898"/>
                    </a:xfrm>
                    <a:prstGeom prst="rect">
                      <a:avLst/>
                    </a:prstGeom>
                  </pic:spPr>
                </pic:pic>
              </a:graphicData>
            </a:graphic>
          </wp:inline>
        </w:drawing>
      </w:r>
    </w:p>
    <w:p w14:paraId="78A42D32" w14:textId="721E80CC" w:rsidR="00E14944" w:rsidRDefault="00E14944" w:rsidP="00B363A1"/>
    <w:p w14:paraId="1416B655" w14:textId="02DF394B" w:rsidR="00840C92" w:rsidRDefault="006E4DA9" w:rsidP="00E14944">
      <w:r>
        <w:t xml:space="preserve">Figure 21 </w:t>
      </w:r>
    </w:p>
    <w:p w14:paraId="2430A73F" w14:textId="0828CCE0" w:rsidR="00F2739E" w:rsidRDefault="00F2739E" w:rsidP="00E14944"/>
    <w:p w14:paraId="20486161" w14:textId="2605A147" w:rsidR="00F2739E" w:rsidRDefault="00F2739E" w:rsidP="00E14944"/>
    <w:p w14:paraId="4108FA42" w14:textId="3A311FC0" w:rsidR="00F2739E" w:rsidRDefault="00F2739E" w:rsidP="00E14944"/>
    <w:p w14:paraId="099BE61D" w14:textId="40B65A14" w:rsidR="00F2739E" w:rsidRDefault="00F2739E" w:rsidP="00E14944"/>
    <w:p w14:paraId="2EAA9752" w14:textId="01071C2F" w:rsidR="00F2739E" w:rsidRDefault="00F2739E" w:rsidP="00E14944"/>
    <w:p w14:paraId="13C82DDE" w14:textId="1D4A11D5" w:rsidR="00DD11A1" w:rsidRDefault="00DD11A1" w:rsidP="00DD11A1"/>
    <w:p w14:paraId="2B4D9BF5" w14:textId="04CA5CDA" w:rsidR="00DD11A1" w:rsidRDefault="00DD11A1" w:rsidP="00DD11A1"/>
    <w:p w14:paraId="1234177A" w14:textId="02D755E6" w:rsidR="007E3E3E" w:rsidRDefault="007E3E3E" w:rsidP="00DD11A1">
      <w:r>
        <w:rPr>
          <w:rFonts w:ascii="Arial" w:hAnsi="Arial" w:cs="Arial"/>
          <w:noProof/>
          <w:color w:val="000000"/>
          <w:sz w:val="22"/>
          <w:szCs w:val="22"/>
          <w:bdr w:val="none" w:sz="0" w:space="0" w:color="auto" w:frame="1"/>
        </w:rPr>
        <w:drawing>
          <wp:inline distT="0" distB="0" distL="0" distR="0" wp14:anchorId="7DED65AA" wp14:editId="0E202926">
            <wp:extent cx="5943600" cy="20955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095500"/>
                    </a:xfrm>
                    <a:prstGeom prst="rect">
                      <a:avLst/>
                    </a:prstGeom>
                    <a:noFill/>
                    <a:ln>
                      <a:noFill/>
                    </a:ln>
                  </pic:spPr>
                </pic:pic>
              </a:graphicData>
            </a:graphic>
          </wp:inline>
        </w:drawing>
      </w:r>
    </w:p>
    <w:p w14:paraId="1A0709C9" w14:textId="07A53A1E" w:rsidR="007E3E3E" w:rsidRDefault="007E3E3E" w:rsidP="00DD11A1">
      <w:r>
        <w:t xml:space="preserve">Figure </w:t>
      </w:r>
      <w:r w:rsidR="006E4DA9">
        <w:t>22</w:t>
      </w:r>
    </w:p>
    <w:p w14:paraId="1FDB48E0" w14:textId="7521A577" w:rsidR="000317C9" w:rsidRDefault="000317C9" w:rsidP="00DD11A1">
      <w:r>
        <w:rPr>
          <w:rFonts w:ascii="Arial" w:hAnsi="Arial" w:cs="Arial"/>
          <w:noProof/>
          <w:color w:val="000000"/>
          <w:sz w:val="22"/>
          <w:szCs w:val="22"/>
          <w:bdr w:val="none" w:sz="0" w:space="0" w:color="auto" w:frame="1"/>
        </w:rPr>
        <w:lastRenderedPageBreak/>
        <w:drawing>
          <wp:inline distT="0" distB="0" distL="0" distR="0" wp14:anchorId="61C100B0" wp14:editId="11AB567D">
            <wp:extent cx="5943600" cy="35052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26D5BEF1" w14:textId="6C742351" w:rsidR="000317C9" w:rsidRDefault="000317C9" w:rsidP="00DD11A1">
      <w:r>
        <w:t xml:space="preserve">Figure </w:t>
      </w:r>
      <w:r w:rsidR="006E4DA9">
        <w:t>23</w:t>
      </w:r>
    </w:p>
    <w:p w14:paraId="5230094B" w14:textId="595B55BC" w:rsidR="000317C9" w:rsidRDefault="000317C9" w:rsidP="00DD11A1">
      <w:r>
        <w:rPr>
          <w:rFonts w:ascii="Arial" w:hAnsi="Arial" w:cs="Arial"/>
          <w:noProof/>
          <w:color w:val="000000"/>
          <w:sz w:val="22"/>
          <w:szCs w:val="22"/>
          <w:bdr w:val="none" w:sz="0" w:space="0" w:color="auto" w:frame="1"/>
        </w:rPr>
        <w:drawing>
          <wp:inline distT="0" distB="0" distL="0" distR="0" wp14:anchorId="2A9BBB6A" wp14:editId="5DD5423F">
            <wp:extent cx="5943600" cy="1857375"/>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857375"/>
                    </a:xfrm>
                    <a:prstGeom prst="rect">
                      <a:avLst/>
                    </a:prstGeom>
                    <a:noFill/>
                    <a:ln>
                      <a:noFill/>
                    </a:ln>
                  </pic:spPr>
                </pic:pic>
              </a:graphicData>
            </a:graphic>
          </wp:inline>
        </w:drawing>
      </w:r>
    </w:p>
    <w:p w14:paraId="1FF4E7E3" w14:textId="731E51A8" w:rsidR="000317C9" w:rsidRDefault="000317C9" w:rsidP="00DD11A1">
      <w:r>
        <w:t xml:space="preserve">Figure </w:t>
      </w:r>
      <w:r w:rsidR="006E4DA9">
        <w:t>24</w:t>
      </w:r>
    </w:p>
    <w:p w14:paraId="628C0D07" w14:textId="77777777" w:rsidR="007E3E3E" w:rsidRPr="00DD11A1" w:rsidRDefault="007E3E3E" w:rsidP="00DD11A1"/>
    <w:p w14:paraId="35296592" w14:textId="5D34D7AC" w:rsidR="00DD11A1" w:rsidRPr="00DD11A1" w:rsidRDefault="00DD11A1" w:rsidP="00DD11A1"/>
    <w:p w14:paraId="437CD650" w14:textId="6BC724D8" w:rsidR="00DD11A1" w:rsidRPr="00DD11A1" w:rsidRDefault="00DD11A1" w:rsidP="00DD11A1"/>
    <w:p w14:paraId="1F74B576" w14:textId="5B6238B2" w:rsidR="00FF2445" w:rsidRDefault="00FF2445" w:rsidP="00FF2445">
      <w:pPr>
        <w:rPr>
          <w:rFonts w:asciiTheme="majorHAnsi" w:eastAsiaTheme="majorEastAsia" w:hAnsiTheme="majorHAnsi" w:cstheme="majorBidi"/>
          <w:color w:val="F24F4F" w:themeColor="accent1"/>
          <w:sz w:val="36"/>
          <w:szCs w:val="36"/>
        </w:rPr>
      </w:pPr>
    </w:p>
    <w:p w14:paraId="6225F3C8" w14:textId="77777777" w:rsidR="00FF2445" w:rsidRPr="00FF2445" w:rsidRDefault="00FF2445" w:rsidP="00FF2445"/>
    <w:p w14:paraId="39DCCD31" w14:textId="66B8A398" w:rsidR="00FF2445" w:rsidRDefault="00FF2445" w:rsidP="00FF2445">
      <w:pPr>
        <w:rPr>
          <w:rFonts w:asciiTheme="majorHAnsi" w:eastAsiaTheme="majorEastAsia" w:hAnsiTheme="majorHAnsi" w:cstheme="majorBidi"/>
          <w:color w:val="F24F4F" w:themeColor="accent1"/>
          <w:sz w:val="36"/>
          <w:szCs w:val="36"/>
        </w:rPr>
      </w:pPr>
    </w:p>
    <w:p w14:paraId="5468F368" w14:textId="77777777" w:rsidR="00FF2445" w:rsidRPr="00FF2445" w:rsidRDefault="00FF2445" w:rsidP="00FF2445"/>
    <w:p w14:paraId="63DF1858" w14:textId="7696490F" w:rsidR="00DC619B" w:rsidRDefault="00DC619B" w:rsidP="00DC619B">
      <w:pPr>
        <w:pStyle w:val="Heading1"/>
        <w:keepNext w:val="0"/>
        <w:keepLines w:val="0"/>
        <w:pageBreakBefore/>
      </w:pPr>
      <w:bookmarkStart w:id="11" w:name="_Toc131179822"/>
      <w:r>
        <w:lastRenderedPageBreak/>
        <w:t>Conclusion &amp; Wrap-Up</w:t>
      </w:r>
      <w:bookmarkEnd w:id="11"/>
    </w:p>
    <w:p w14:paraId="00B5D9F0" w14:textId="5A7836CF" w:rsidR="00DC619B" w:rsidRDefault="00DC619B" w:rsidP="00DC619B">
      <w:pPr>
        <w:pStyle w:val="Heading2"/>
      </w:pPr>
      <w:bookmarkStart w:id="12" w:name="_Toc131179823"/>
      <w:r>
        <w:t>Summary with observations, Success &amp; Failures, Challenges</w:t>
      </w:r>
      <w:bookmarkEnd w:id="12"/>
    </w:p>
    <w:p w14:paraId="5B768A3A" w14:textId="353BB4F8" w:rsidR="00BF0268" w:rsidRDefault="0022095E">
      <w:pPr>
        <w:rPr>
          <w:color w:val="404040" w:themeColor="text1" w:themeTint="BF"/>
          <w:sz w:val="18"/>
          <w:szCs w:val="18"/>
        </w:rPr>
      </w:pPr>
      <w:r>
        <w:rPr>
          <w:color w:val="404040" w:themeColor="text1" w:themeTint="BF"/>
          <w:sz w:val="18"/>
          <w:szCs w:val="18"/>
        </w:rPr>
        <w:t xml:space="preserve">To conclude this lab was successful in each of the task stated in the objective there was a successful deployment of a malware that was created on the attack machine using the darkcomet program and after a successful attack using bruter could be deployed on the system in order to retrieve the death start plans. The second lab was a success in launching the multiple attacks of denial of service on TCP, UDP, and HTTP. Overall, the lab was a </w:t>
      </w:r>
      <w:r w:rsidR="007146EC">
        <w:rPr>
          <w:color w:val="404040" w:themeColor="text1" w:themeTint="BF"/>
          <w:sz w:val="18"/>
          <w:szCs w:val="18"/>
        </w:rPr>
        <w:t>success,</w:t>
      </w:r>
      <w:r>
        <w:rPr>
          <w:color w:val="404040" w:themeColor="text1" w:themeTint="BF"/>
          <w:sz w:val="18"/>
          <w:szCs w:val="18"/>
        </w:rPr>
        <w:t xml:space="preserve"> and the objectives were completed and requirements met. </w:t>
      </w:r>
    </w:p>
    <w:sectPr w:rsidR="00BF0268">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921827" w14:textId="77777777" w:rsidR="00B87FE5" w:rsidRDefault="00B87FE5">
      <w:pPr>
        <w:spacing w:after="0" w:line="240" w:lineRule="auto"/>
      </w:pPr>
      <w:r>
        <w:separator/>
      </w:r>
    </w:p>
  </w:endnote>
  <w:endnote w:type="continuationSeparator" w:id="0">
    <w:p w14:paraId="72994A7C" w14:textId="77777777" w:rsidR="00B87FE5" w:rsidRDefault="00B87F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210FFF" w14:textId="77777777" w:rsidR="00B87FE5" w:rsidRDefault="00B87FE5">
      <w:pPr>
        <w:spacing w:after="0" w:line="240" w:lineRule="auto"/>
      </w:pPr>
      <w:r>
        <w:separator/>
      </w:r>
    </w:p>
  </w:footnote>
  <w:footnote w:type="continuationSeparator" w:id="0">
    <w:p w14:paraId="4F94DFA9" w14:textId="77777777" w:rsidR="00B87FE5" w:rsidRDefault="00B87F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057241"/>
    <w:multiLevelType w:val="hybridMultilevel"/>
    <w:tmpl w:val="201E98D2"/>
    <w:lvl w:ilvl="0" w:tplc="4FB441C2">
      <w:numFmt w:val="bullet"/>
      <w:lvlText w:val="-"/>
      <w:lvlJc w:val="left"/>
      <w:pPr>
        <w:ind w:left="720" w:hanging="360"/>
      </w:pPr>
      <w:rPr>
        <w:rFonts w:ascii="Garamond" w:eastAsiaTheme="minorEastAsia"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80323A"/>
    <w:multiLevelType w:val="hybridMultilevel"/>
    <w:tmpl w:val="0FC41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547AEB"/>
    <w:multiLevelType w:val="hybridMultilevel"/>
    <w:tmpl w:val="FDC40FC4"/>
    <w:lvl w:ilvl="0" w:tplc="2D8A8294">
      <w:numFmt w:val="bullet"/>
      <w:lvlText w:val="-"/>
      <w:lvlJc w:val="left"/>
      <w:pPr>
        <w:ind w:left="720" w:hanging="360"/>
      </w:pPr>
      <w:rPr>
        <w:rFonts w:ascii="Garamond" w:eastAsiaTheme="minorEastAsia"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0840D0"/>
    <w:multiLevelType w:val="hybridMultilevel"/>
    <w:tmpl w:val="388263C2"/>
    <w:lvl w:ilvl="0" w:tplc="189A1A7A">
      <w:numFmt w:val="bullet"/>
      <w:lvlText w:val="-"/>
      <w:lvlJc w:val="left"/>
      <w:pPr>
        <w:ind w:left="720" w:hanging="360"/>
      </w:pPr>
      <w:rPr>
        <w:rFonts w:ascii="Garamond" w:eastAsiaTheme="minorEastAsia"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24767882">
    <w:abstractNumId w:val="5"/>
  </w:num>
  <w:num w:numId="2" w16cid:durableId="541403144">
    <w:abstractNumId w:val="1"/>
  </w:num>
  <w:num w:numId="3" w16cid:durableId="378823924">
    <w:abstractNumId w:val="3"/>
  </w:num>
  <w:num w:numId="4" w16cid:durableId="808937802">
    <w:abstractNumId w:val="2"/>
  </w:num>
  <w:num w:numId="5" w16cid:durableId="1492788619">
    <w:abstractNumId w:val="6"/>
  </w:num>
  <w:num w:numId="6" w16cid:durableId="456532914">
    <w:abstractNumId w:val="0"/>
  </w:num>
  <w:num w:numId="7" w16cid:durableId="2276920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1977"/>
    <w:rsid w:val="000317C9"/>
    <w:rsid w:val="000E7D41"/>
    <w:rsid w:val="00105248"/>
    <w:rsid w:val="00123F04"/>
    <w:rsid w:val="00175FE5"/>
    <w:rsid w:val="001972BA"/>
    <w:rsid w:val="001F6200"/>
    <w:rsid w:val="0022095E"/>
    <w:rsid w:val="00236617"/>
    <w:rsid w:val="0027044B"/>
    <w:rsid w:val="00291A02"/>
    <w:rsid w:val="002F1694"/>
    <w:rsid w:val="00357445"/>
    <w:rsid w:val="00364133"/>
    <w:rsid w:val="003A20F1"/>
    <w:rsid w:val="00432485"/>
    <w:rsid w:val="004419A8"/>
    <w:rsid w:val="00444A2C"/>
    <w:rsid w:val="004A308A"/>
    <w:rsid w:val="004B5B91"/>
    <w:rsid w:val="004C4020"/>
    <w:rsid w:val="0051416B"/>
    <w:rsid w:val="00514EAF"/>
    <w:rsid w:val="005161F3"/>
    <w:rsid w:val="0055688C"/>
    <w:rsid w:val="00567C39"/>
    <w:rsid w:val="00575C24"/>
    <w:rsid w:val="005A118B"/>
    <w:rsid w:val="005A75A0"/>
    <w:rsid w:val="00607249"/>
    <w:rsid w:val="00611896"/>
    <w:rsid w:val="006228F8"/>
    <w:rsid w:val="0067016E"/>
    <w:rsid w:val="006A5028"/>
    <w:rsid w:val="006D367D"/>
    <w:rsid w:val="006D3C4B"/>
    <w:rsid w:val="006E4DA9"/>
    <w:rsid w:val="007146EC"/>
    <w:rsid w:val="007204C6"/>
    <w:rsid w:val="0073579B"/>
    <w:rsid w:val="00767011"/>
    <w:rsid w:val="00770001"/>
    <w:rsid w:val="00771C7C"/>
    <w:rsid w:val="007E3E3E"/>
    <w:rsid w:val="008035C4"/>
    <w:rsid w:val="00822AF8"/>
    <w:rsid w:val="008243F7"/>
    <w:rsid w:val="00840C92"/>
    <w:rsid w:val="008456B6"/>
    <w:rsid w:val="008B13C8"/>
    <w:rsid w:val="008E4175"/>
    <w:rsid w:val="009474D0"/>
    <w:rsid w:val="009B1E58"/>
    <w:rsid w:val="009D686D"/>
    <w:rsid w:val="009E122A"/>
    <w:rsid w:val="009E7298"/>
    <w:rsid w:val="009F406D"/>
    <w:rsid w:val="00A113BF"/>
    <w:rsid w:val="00A30A57"/>
    <w:rsid w:val="00A37989"/>
    <w:rsid w:val="00A50D4D"/>
    <w:rsid w:val="00A54D85"/>
    <w:rsid w:val="00A61227"/>
    <w:rsid w:val="00A64ED8"/>
    <w:rsid w:val="00AC5BFB"/>
    <w:rsid w:val="00AE3E01"/>
    <w:rsid w:val="00AE51B8"/>
    <w:rsid w:val="00B23A4E"/>
    <w:rsid w:val="00B363A1"/>
    <w:rsid w:val="00B66D0D"/>
    <w:rsid w:val="00B87FE5"/>
    <w:rsid w:val="00B9142E"/>
    <w:rsid w:val="00B95C8A"/>
    <w:rsid w:val="00BF0268"/>
    <w:rsid w:val="00BF3C07"/>
    <w:rsid w:val="00C13DE0"/>
    <w:rsid w:val="00C21C27"/>
    <w:rsid w:val="00C37311"/>
    <w:rsid w:val="00C41A66"/>
    <w:rsid w:val="00C5011A"/>
    <w:rsid w:val="00C83678"/>
    <w:rsid w:val="00C94E2E"/>
    <w:rsid w:val="00CA6075"/>
    <w:rsid w:val="00D0080E"/>
    <w:rsid w:val="00D172F8"/>
    <w:rsid w:val="00DA7282"/>
    <w:rsid w:val="00DC619B"/>
    <w:rsid w:val="00DD11A1"/>
    <w:rsid w:val="00E14944"/>
    <w:rsid w:val="00E65452"/>
    <w:rsid w:val="00EB3649"/>
    <w:rsid w:val="00ED6B65"/>
    <w:rsid w:val="00EF1F97"/>
    <w:rsid w:val="00EF500A"/>
    <w:rsid w:val="00F01977"/>
    <w:rsid w:val="00F2739E"/>
    <w:rsid w:val="00F353C1"/>
    <w:rsid w:val="00F36301"/>
    <w:rsid w:val="00F85DFD"/>
    <w:rsid w:val="00F9167B"/>
    <w:rsid w:val="00F930E2"/>
    <w:rsid w:val="00FB1A24"/>
    <w:rsid w:val="00FC106F"/>
    <w:rsid w:val="00FF24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AB4C8A7"/>
  <w15:chartTrackingRefBased/>
  <w15:docId w15:val="{407AB28D-B988-47A8-98DC-24BE7DCE1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b/>
      <w:bCs/>
      <w:i/>
      <w:iCs/>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semiHidden/>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Pr>
      <w:b/>
      <w:bCs/>
      <w:sz w:val="26"/>
      <w:szCs w:val="26"/>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rPr>
      <w:sz w:val="22"/>
      <w:szCs w:val="22"/>
    </w:r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Pr>
      <w:b/>
      <w:bCs/>
      <w:i/>
      <w:iCs/>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ListParagraph">
    <w:name w:val="List Paragraph"/>
    <w:basedOn w:val="Normal"/>
    <w:uiPriority w:val="34"/>
    <w:unhideWhenUsed/>
    <w:qFormat/>
    <w:rsid w:val="00C37311"/>
    <w:pPr>
      <w:ind w:left="720"/>
      <w:contextualSpacing/>
    </w:pPr>
  </w:style>
  <w:style w:type="character" w:styleId="UnresolvedMention">
    <w:name w:val="Unresolved Mention"/>
    <w:basedOn w:val="DefaultParagraphFont"/>
    <w:uiPriority w:val="99"/>
    <w:semiHidden/>
    <w:unhideWhenUsed/>
    <w:rsid w:val="00C13D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rytschenkog\AppData\Roaming\Microsoft\Templates\Business%20plan.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TC-GitHub</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D412A85E-B2CB-4159-8770-9A71E707B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plan.dotx</Template>
  <TotalTime>528</TotalTime>
  <Pages>19</Pages>
  <Words>1236</Words>
  <Characters>7048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CSCI6658-01 &amp; Lab #</dc:subject>
  <dc:creator>Kyrytschenko, Prof. Gregory N.</dc:creator>
  <cp:keywords/>
  <dc:description/>
  <cp:lastModifiedBy>Tommy Cozzarelli</cp:lastModifiedBy>
  <cp:revision>47</cp:revision>
  <dcterms:created xsi:type="dcterms:W3CDTF">2023-03-31T01:08:00Z</dcterms:created>
  <dcterms:modified xsi:type="dcterms:W3CDTF">2024-06-17T15:24:00Z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